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6"/>
        <w:gridCol w:w="3544"/>
      </w:tblGrid>
      <w:tr w:rsidR="004C4CE2" w:rsidRPr="00662358" w14:paraId="31DDC5CE" w14:textId="77777777" w:rsidTr="00832B76">
        <w:tc>
          <w:tcPr>
            <w:tcW w:w="3686" w:type="dxa"/>
          </w:tcPr>
          <w:p w14:paraId="344D2977" w14:textId="608B3C7D" w:rsidR="004C4CE2" w:rsidRPr="003014FD" w:rsidRDefault="00CD1597" w:rsidP="00832B76">
            <w:pPr>
              <w:spacing w:after="0"/>
              <w:rPr>
                <w:sz w:val="16"/>
                <w:szCs w:val="16"/>
              </w:rPr>
            </w:pPr>
            <w:r>
              <w:rPr>
                <w:sz w:val="16"/>
                <w:szCs w:val="16"/>
              </w:rPr>
              <w:t>Client name</w:t>
            </w:r>
          </w:p>
          <w:p w14:paraId="0F3C932C" w14:textId="16B9F90F" w:rsidR="001A1BA3" w:rsidRPr="003014FD" w:rsidRDefault="00CD1597" w:rsidP="00832B76">
            <w:pPr>
              <w:spacing w:after="0"/>
              <w:rPr>
                <w:sz w:val="16"/>
                <w:szCs w:val="16"/>
              </w:rPr>
            </w:pPr>
            <w:r>
              <w:t>Client company name</w:t>
            </w:r>
          </w:p>
          <w:p w14:paraId="21E6C9C4" w14:textId="7954A80D" w:rsidR="00847325" w:rsidRDefault="00CD1597">
            <w:pPr>
              <w:spacing w:after="0"/>
              <w:rPr>
                <w:sz w:val="16"/>
                <w:szCs w:val="16"/>
              </w:rPr>
            </w:pPr>
            <w:r>
              <w:rPr>
                <w:sz w:val="16"/>
                <w:szCs w:val="16"/>
              </w:rPr>
              <w:t>Address line 1</w:t>
            </w:r>
          </w:p>
          <w:p w14:paraId="2DD72252" w14:textId="37639B8C" w:rsidR="00847325" w:rsidRDefault="00CD1597">
            <w:pPr>
              <w:rPr>
                <w:sz w:val="16"/>
                <w:szCs w:val="16"/>
              </w:rPr>
            </w:pPr>
            <w:r>
              <w:rPr>
                <w:sz w:val="16"/>
                <w:szCs w:val="16"/>
              </w:rPr>
              <w:t>Address line 2</w:t>
            </w:r>
          </w:p>
        </w:tc>
        <w:tc>
          <w:tcPr>
            <w:tcW w:w="3544" w:type="dxa"/>
          </w:tcPr>
          <w:p w14:paraId="314C6D85" w14:textId="07B67002" w:rsidR="004C4CE2" w:rsidRDefault="00CD1597" w:rsidP="00832B76">
            <w:pPr>
              <w:spacing w:after="0" w:line="240" w:lineRule="auto"/>
              <w:rPr>
                <w:sz w:val="16"/>
                <w:szCs w:val="16"/>
              </w:rPr>
            </w:pPr>
            <w:r>
              <w:rPr>
                <w:sz w:val="16"/>
                <w:szCs w:val="16"/>
              </w:rPr>
              <w:t>Date</w:t>
            </w:r>
          </w:p>
          <w:p w14:paraId="5C1256F7" w14:textId="77777777" w:rsidR="009A27AE" w:rsidRPr="003014FD" w:rsidRDefault="009A27AE" w:rsidP="00832B76">
            <w:pPr>
              <w:spacing w:after="0" w:line="240" w:lineRule="auto"/>
              <w:rPr>
                <w:sz w:val="16"/>
                <w:szCs w:val="16"/>
              </w:rPr>
            </w:pPr>
          </w:p>
          <w:p w14:paraId="469F1ECB" w14:textId="16B22927" w:rsidR="00847325" w:rsidRDefault="00CD1597">
            <w:pPr>
              <w:spacing w:after="0" w:line="240" w:lineRule="auto"/>
              <w:rPr>
                <w:kern w:val="0"/>
                <w:sz w:val="16"/>
                <w:szCs w:val="16"/>
              </w:rPr>
            </w:pPr>
            <w:r>
              <w:t>Job number</w:t>
            </w:r>
          </w:p>
          <w:p w14:paraId="616D1C26" w14:textId="7E68F249" w:rsidR="00847325" w:rsidRDefault="00CD1597">
            <w:pPr>
              <w:rPr>
                <w:kern w:val="0"/>
                <w:szCs w:val="20"/>
              </w:rPr>
            </w:pPr>
            <w:r>
              <w:rPr>
                <w:rFonts w:ascii="Figtree SemiBold" w:hAnsi="Figtree SemiBold"/>
              </w:rPr>
              <w:t>Job name</w:t>
            </w:r>
          </w:p>
        </w:tc>
      </w:tr>
    </w:tbl>
    <w:p w14:paraId="23FA4E2C" w14:textId="77777777" w:rsidR="004C4CE2" w:rsidRDefault="00F825D5" w:rsidP="00A37730">
      <w:pPr>
        <w:rPr>
          <w:b/>
          <w:bCs/>
        </w:rPr>
      </w:pPr>
      <w:r>
        <w:rPr>
          <w:noProof/>
        </w:rPr>
        <w:drawing>
          <wp:anchor distT="0" distB="0" distL="114300" distR="114300" simplePos="0" relativeHeight="251660288" behindDoc="0" locked="0" layoutInCell="1" allowOverlap="1" wp14:anchorId="1B7A05B3" wp14:editId="33395867">
            <wp:simplePos x="0" y="0"/>
            <wp:positionH relativeFrom="column">
              <wp:posOffset>-2011680</wp:posOffset>
            </wp:positionH>
            <wp:positionV relativeFrom="paragraph">
              <wp:posOffset>-701675</wp:posOffset>
            </wp:positionV>
            <wp:extent cx="1476375" cy="283210"/>
            <wp:effectExtent l="0" t="0" r="0" b="0"/>
            <wp:wrapNone/>
            <wp:docPr id="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86848" name="Graphic 591486848"/>
                    <pic:cNvPicPr/>
                  </pic:nvPicPr>
                  <pic:blipFill>
                    <a:blip r:embed="rId13"/>
                    <a:stretch>
                      <a:fillRect/>
                    </a:stretch>
                  </pic:blipFill>
                  <pic:spPr>
                    <a:xfrm>
                      <a:off x="0" y="0"/>
                      <a:ext cx="1476375" cy="283210"/>
                    </a:xfrm>
                    <a:prstGeom prst="rect">
                      <a:avLst/>
                    </a:prstGeom>
                  </pic:spPr>
                </pic:pic>
              </a:graphicData>
            </a:graphic>
            <wp14:sizeRelH relativeFrom="margin">
              <wp14:pctWidth>0</wp14:pctWidth>
            </wp14:sizeRelH>
            <wp14:sizeRelV relativeFrom="margin">
              <wp14:pctHeight>0</wp14:pctHeight>
            </wp14:sizeRelV>
          </wp:anchor>
        </w:drawing>
      </w:r>
    </w:p>
    <w:p w14:paraId="5495BBC2" w14:textId="77777777" w:rsidR="004C4CE2" w:rsidRDefault="004C4CE2" w:rsidP="00A37730">
      <w:pPr>
        <w:rPr>
          <w:b/>
          <w:bCs/>
        </w:rPr>
      </w:pPr>
    </w:p>
    <w:p w14:paraId="0F50F026" w14:textId="75A5B4FC" w:rsidR="00C45D9D" w:rsidRDefault="0081205C" w:rsidP="00A37730">
      <w:pPr>
        <w:rPr>
          <w:b/>
          <w:bCs/>
        </w:rPr>
      </w:pPr>
      <w:r>
        <w:rPr>
          <w:noProof/>
        </w:rPr>
        <mc:AlternateContent>
          <mc:Choice Requires="wps">
            <w:drawing>
              <wp:anchor distT="0" distB="0" distL="114300" distR="114300" simplePos="0" relativeHeight="251659264" behindDoc="0" locked="0" layoutInCell="1" allowOverlap="1" wp14:anchorId="3A013FFC" wp14:editId="5030A7E4">
                <wp:simplePos x="0" y="0"/>
                <wp:positionH relativeFrom="column">
                  <wp:posOffset>-2005965</wp:posOffset>
                </wp:positionH>
                <wp:positionV relativeFrom="page">
                  <wp:posOffset>2371725</wp:posOffset>
                </wp:positionV>
                <wp:extent cx="1494155" cy="1176655"/>
                <wp:effectExtent l="0" t="0" r="0" b="0"/>
                <wp:wrapNone/>
                <wp:docPr id="14602334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176655"/>
                        </a:xfrm>
                        <a:prstGeom prst="rect">
                          <a:avLst/>
                        </a:prstGeom>
                        <a:noFill/>
                        <a:ln w="6350">
                          <a:noFill/>
                        </a:ln>
                      </wps:spPr>
                      <wps:txbx>
                        <w:txbxContent>
                          <w:p w14:paraId="2B7CB3ED" w14:textId="77777777" w:rsidR="001A1BA3" w:rsidRPr="00BC0A27" w:rsidRDefault="00BC0A27" w:rsidP="004C4CE2">
                            <w:pPr>
                              <w:pStyle w:val="CV-ProjectorSectorTitle"/>
                              <w:spacing w:before="0" w:after="0"/>
                              <w:ind w:left="0" w:firstLine="0"/>
                              <w:rPr>
                                <w:color w:val="FFF2DF" w:themeColor="background2"/>
                                <w:lang w:val="en-US"/>
                              </w:rPr>
                            </w:pPr>
                            <w:r w:rsidRPr="00BC0A27">
                              <w:rPr>
                                <w:color w:val="FFF2DF" w:themeColor="background2"/>
                                <w:lang w:val="en-US"/>
                              </w:rPr>
                              <w:t>SITE INSTRUCTION MEMO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3A013FFC" id="_x0000_t202" coordsize="21600,21600" o:spt="202" path="m,l,21600r21600,l21600,xe">
                <v:stroke joinstyle="miter"/>
                <v:path gradientshapeok="t" o:connecttype="rect"/>
              </v:shapetype>
              <v:shape id="Text Box 10" o:spid="_x0000_s1026" type="#_x0000_t202" style="position:absolute;margin-left:-157.95pt;margin-top:186.75pt;width:117.65pt;height:9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" filled="f" stroked="f" strokeweight=".5pt">
                <v:textbox inset="0,0,0,0">
                  <w:txbxContent>
                    <w:p w14:paraId="2B7CB3ED" w14:textId="77777777" w:rsidR="001A1BA3" w:rsidRPr="00BC0A27" w:rsidRDefault="00BC0A27" w:rsidP="004C4CE2">
                      <w:pPr>
                        <w:pStyle w:val="CV-ProjectorSectorTitle"/>
                        <w:spacing w:before="0" w:after="0"/>
                        <w:ind w:left="0" w:firstLine="0"/>
                        <w:rPr>
                          <w:color w:val="FFF2DF" w:themeColor="background2"/>
                          <w:lang w:val="en-US"/>
                        </w:rPr>
                      </w:pPr>
                      <w:r w:rsidRPr="00BC0A27">
                        <w:rPr>
                          <w:color w:val="FFF2DF" w:themeColor="background2"/>
                          <w:lang w:val="en-US"/>
                        </w:rPr>
                        <w:t>SITE INSTRUCTION MEMO</w:t>
                      </w:r>
                    </w:p>
                  </w:txbxContent>
                </v:textbox>
                <w10:wrap anchory="page"/>
              </v:shape>
            </w:pict>
          </mc:Fallback>
        </mc:AlternateContent>
      </w:r>
    </w:p>
    <w:p w14:paraId="2F19A025" w14:textId="77777777" w:rsidR="004C4CE2" w:rsidRDefault="004C4CE2" w:rsidP="00216B28">
      <w:pPr>
        <w:spacing w:after="0"/>
        <w:rPr>
          <w:b/>
          <w:bCs/>
        </w:rPr>
      </w:pPr>
    </w:p>
    <w:tbl>
      <w:tblPr>
        <w:tblStyle w:val="Northrop-TableRed"/>
        <w:tblW w:w="7230" w:type="dxa"/>
        <w:tblLook w:val="0600" w:firstRow="0" w:lastRow="0" w:firstColumn="0" w:lastColumn="0" w:noHBand="1" w:noVBand="1"/>
      </w:tblPr>
      <w:tblGrid>
        <w:gridCol w:w="707"/>
        <w:gridCol w:w="748"/>
        <w:gridCol w:w="2677"/>
        <w:gridCol w:w="3098"/>
      </w:tblGrid>
      <w:tr w:rsidR="002449A1" w14:paraId="028ACDF8" w14:textId="77777777" w:rsidTr="00357475">
        <w:trPr>
          <w:tblHeader/>
        </w:trPr>
        <w:tc>
          <w:tcPr>
            <w:tcW w:w="707" w:type="dxa"/>
            <w:tcBorders>
              <w:top w:val="none" w:sz="6" w:space="0" w:color="B0B0B0" w:themeColor="text1" w:themeTint="66"/>
              <w:bottom w:val="none" w:sz="6" w:space="0" w:color="B0B0B0" w:themeColor="text1" w:themeTint="66"/>
            </w:tcBorders>
            <w:shd w:val="clear" w:color="auto" w:fill="FFF2DF" w:themeFill="accent2"/>
            <w:vAlign w:val="center"/>
          </w:tcPr>
          <w:p w14:paraId="05218A14" w14:textId="77777777" w:rsidR="002449A1" w:rsidRPr="00EE467C" w:rsidRDefault="002449A1" w:rsidP="00D7235D">
            <w:pPr>
              <w:spacing w:line="240" w:lineRule="auto"/>
              <w:jc w:val="center"/>
              <w:rPr>
                <w:color w:val="580B07" w:themeColor="accent3"/>
                <w:sz w:val="22"/>
                <w:szCs w:val="24"/>
              </w:rPr>
            </w:pPr>
            <w:r w:rsidRPr="00EE467C">
              <w:rPr>
                <w:color w:val="580B07" w:themeColor="accent3"/>
                <w:sz w:val="22"/>
                <w:szCs w:val="24"/>
              </w:rPr>
              <w:t>To</w:t>
            </w:r>
          </w:p>
        </w:tc>
        <w:tc>
          <w:tcPr>
            <w:tcW w:w="748" w:type="dxa"/>
            <w:tcBorders>
              <w:top w:val="none" w:sz="6" w:space="0" w:color="B0B0B0" w:themeColor="text1" w:themeTint="66"/>
              <w:bottom w:val="none" w:sz="6" w:space="0" w:color="B0B0B0" w:themeColor="text1" w:themeTint="66"/>
            </w:tcBorders>
            <w:shd w:val="clear" w:color="auto" w:fill="FFF2DF" w:themeFill="accent2"/>
            <w:vAlign w:val="center"/>
          </w:tcPr>
          <w:p w14:paraId="72BAE48C" w14:textId="77777777" w:rsidR="002449A1" w:rsidRPr="00EE467C" w:rsidRDefault="002449A1" w:rsidP="00D7235D">
            <w:pPr>
              <w:spacing w:line="240" w:lineRule="auto"/>
              <w:jc w:val="center"/>
              <w:rPr>
                <w:color w:val="580B07" w:themeColor="accent3"/>
                <w:sz w:val="22"/>
                <w:szCs w:val="24"/>
              </w:rPr>
            </w:pPr>
            <w:r w:rsidRPr="00EE467C">
              <w:rPr>
                <w:color w:val="580B07" w:themeColor="accent3"/>
                <w:sz w:val="22"/>
                <w:szCs w:val="24"/>
              </w:rPr>
              <w:t>Copy</w:t>
            </w:r>
          </w:p>
        </w:tc>
        <w:tc>
          <w:tcPr>
            <w:tcW w:w="2677" w:type="dxa"/>
            <w:tcBorders>
              <w:top w:val="none" w:sz="6" w:space="0" w:color="B0B0B0" w:themeColor="text1" w:themeTint="66"/>
              <w:bottom w:val="none" w:sz="6" w:space="0" w:color="B0B0B0" w:themeColor="text1" w:themeTint="66"/>
            </w:tcBorders>
            <w:shd w:val="clear" w:color="auto" w:fill="FFF2DF" w:themeFill="accent2"/>
            <w:vAlign w:val="center"/>
          </w:tcPr>
          <w:p w14:paraId="06DED369" w14:textId="77777777" w:rsidR="002449A1" w:rsidRPr="00EE467C" w:rsidRDefault="002449A1" w:rsidP="002449A1">
            <w:pPr>
              <w:spacing w:line="240" w:lineRule="auto"/>
              <w:rPr>
                <w:color w:val="580B07" w:themeColor="accent3"/>
                <w:sz w:val="22"/>
                <w:szCs w:val="24"/>
              </w:rPr>
            </w:pPr>
            <w:r w:rsidRPr="00EE467C">
              <w:rPr>
                <w:color w:val="580B07" w:themeColor="accent3"/>
                <w:sz w:val="22"/>
                <w:szCs w:val="24"/>
              </w:rPr>
              <w:t>Company</w:t>
            </w:r>
          </w:p>
        </w:tc>
        <w:tc>
          <w:tcPr>
            <w:tcW w:w="3098" w:type="dxa"/>
            <w:tcBorders>
              <w:top w:val="none" w:sz="6" w:space="0" w:color="B0B0B0" w:themeColor="text1" w:themeTint="66"/>
              <w:bottom w:val="none" w:sz="6" w:space="0" w:color="B0B0B0" w:themeColor="text1" w:themeTint="66"/>
            </w:tcBorders>
            <w:shd w:val="clear" w:color="auto" w:fill="FFF2DF" w:themeFill="accent2"/>
            <w:vAlign w:val="center"/>
          </w:tcPr>
          <w:p w14:paraId="2D61230F" w14:textId="77777777" w:rsidR="002449A1" w:rsidRPr="00EE467C" w:rsidRDefault="002449A1" w:rsidP="002449A1">
            <w:pPr>
              <w:spacing w:line="240" w:lineRule="auto"/>
              <w:rPr>
                <w:color w:val="580B07" w:themeColor="accent3"/>
                <w:sz w:val="22"/>
                <w:szCs w:val="24"/>
              </w:rPr>
            </w:pPr>
            <w:r w:rsidRPr="00EE467C">
              <w:rPr>
                <w:color w:val="580B07" w:themeColor="accent3"/>
                <w:sz w:val="22"/>
                <w:szCs w:val="24"/>
              </w:rPr>
              <w:t xml:space="preserve">Attn: </w:t>
            </w:r>
          </w:p>
        </w:tc>
      </w:tr>
      <w:tr w:rsidR="00357475" w14:paraId="128B753F" w14:textId="77777777" w:rsidTr="00357475">
        <w:tc>
          <w:tcPr>
            <w:tcW w:w="707" w:type="dxa"/>
            <w:tcBorders>
              <w:top w:val="none" w:sz="6" w:space="0" w:color="B0B0B0" w:themeColor="text1" w:themeTint="66"/>
            </w:tcBorders>
            <w:vAlign w:val="center"/>
          </w:tcPr>
          <w:p w14:paraId="4FFF3D76" w14:textId="345A5CEE" w:rsidR="00357475" w:rsidRDefault="00357475" w:rsidP="00357475">
            <w:pPr>
              <w:spacing w:before="20" w:after="20" w:line="240" w:lineRule="auto"/>
              <w:jc w:val="center"/>
              <w:rPr>
                <w:rFonts w:ascii="MS Gothic" w:eastAsia="MS Gothic" w:hAnsi="MS Gothic"/>
              </w:rPr>
            </w:pPr>
            <w:r>
              <w:rPr>
                <w:rFonts w:ascii="MS Gothic" w:eastAsia="MS Gothic" w:hAnsi="MS Gothic" w:hint="eastAsia"/>
              </w:rPr>
              <w:t>☒</w:t>
            </w:r>
          </w:p>
        </w:tc>
        <w:tc>
          <w:tcPr>
            <w:tcW w:w="748" w:type="dxa"/>
            <w:tcBorders>
              <w:top w:val="none" w:sz="6" w:space="0" w:color="B0B0B0" w:themeColor="text1" w:themeTint="66"/>
            </w:tcBorders>
            <w:vAlign w:val="center"/>
          </w:tcPr>
          <w:p w14:paraId="0DE5AF29" w14:textId="09ABDCAC" w:rsidR="00357475" w:rsidRDefault="00357475" w:rsidP="00357475">
            <w:pPr>
              <w:spacing w:before="20" w:after="20" w:line="240" w:lineRule="auto"/>
              <w:jc w:val="center"/>
              <w:rPr>
                <w:rFonts w:ascii="MS Gothic" w:eastAsia="MS Gothic" w:hAnsi="MS Gothic"/>
              </w:rPr>
            </w:pPr>
            <w:r>
              <w:rPr>
                <w:rFonts w:ascii="MS Gothic" w:eastAsia="MS Gothic" w:hAnsi="MS Gothic" w:hint="eastAsia"/>
              </w:rPr>
              <w:t>☐</w:t>
            </w:r>
          </w:p>
        </w:tc>
        <w:tc>
          <w:tcPr>
            <w:tcW w:w="2677" w:type="dxa"/>
            <w:tcBorders>
              <w:top w:val="none" w:sz="6" w:space="0" w:color="B0B0B0" w:themeColor="text1" w:themeTint="66"/>
            </w:tcBorders>
            <w:vAlign w:val="center"/>
          </w:tcPr>
          <w:p w14:paraId="3F7D82D3" w14:textId="7B4A28C9" w:rsidR="00357475" w:rsidRDefault="00357475" w:rsidP="00357475">
            <w:pPr>
              <w:spacing w:before="20" w:after="20" w:line="240" w:lineRule="auto"/>
            </w:pPr>
          </w:p>
        </w:tc>
        <w:tc>
          <w:tcPr>
            <w:tcW w:w="3098" w:type="dxa"/>
            <w:tcBorders>
              <w:top w:val="none" w:sz="6" w:space="0" w:color="B0B0B0" w:themeColor="text1" w:themeTint="66"/>
            </w:tcBorders>
            <w:vAlign w:val="center"/>
          </w:tcPr>
          <w:p w14:paraId="4D10A4B4" w14:textId="0A3B9809" w:rsidR="00357475" w:rsidRDefault="00357475" w:rsidP="00357475">
            <w:pPr>
              <w:spacing w:before="20" w:after="20" w:line="240" w:lineRule="auto"/>
            </w:pPr>
          </w:p>
        </w:tc>
      </w:tr>
      <w:tr w:rsidR="00357475" w14:paraId="7F3003D8" w14:textId="77777777" w:rsidTr="00357475">
        <w:tc>
          <w:tcPr>
            <w:tcW w:w="707" w:type="dxa"/>
            <w:tcBorders>
              <w:top w:val="none" w:sz="6" w:space="0" w:color="B0B0B0" w:themeColor="text1" w:themeTint="66"/>
            </w:tcBorders>
            <w:vAlign w:val="center"/>
          </w:tcPr>
          <w:p w14:paraId="220C5C91" w14:textId="21ECBC6F" w:rsidR="00357475" w:rsidRDefault="00357475" w:rsidP="00357475">
            <w:pPr>
              <w:spacing w:before="20" w:after="20" w:line="240" w:lineRule="auto"/>
              <w:jc w:val="center"/>
            </w:pPr>
            <w:r>
              <w:rPr>
                <w:rFonts w:ascii="MS Gothic" w:eastAsia="MS Gothic" w:hAnsi="MS Gothic" w:hint="eastAsia"/>
              </w:rPr>
              <w:t>☐</w:t>
            </w:r>
          </w:p>
        </w:tc>
        <w:tc>
          <w:tcPr>
            <w:tcW w:w="748" w:type="dxa"/>
            <w:tcBorders>
              <w:top w:val="none" w:sz="6" w:space="0" w:color="B0B0B0" w:themeColor="text1" w:themeTint="66"/>
            </w:tcBorders>
            <w:vAlign w:val="center"/>
          </w:tcPr>
          <w:p w14:paraId="4F47E65E" w14:textId="5EAF7ECD" w:rsidR="00357475" w:rsidRDefault="00357475" w:rsidP="00357475">
            <w:pPr>
              <w:spacing w:before="20" w:after="20" w:line="240" w:lineRule="auto"/>
              <w:jc w:val="center"/>
            </w:pPr>
            <w:r>
              <w:rPr>
                <w:rFonts w:ascii="MS Gothic" w:eastAsia="MS Gothic" w:hAnsi="MS Gothic" w:hint="eastAsia"/>
              </w:rPr>
              <w:t>☒</w:t>
            </w:r>
          </w:p>
        </w:tc>
        <w:tc>
          <w:tcPr>
            <w:tcW w:w="2677" w:type="dxa"/>
            <w:tcBorders>
              <w:top w:val="none" w:sz="6" w:space="0" w:color="B0B0B0" w:themeColor="text1" w:themeTint="66"/>
            </w:tcBorders>
            <w:vAlign w:val="center"/>
          </w:tcPr>
          <w:p w14:paraId="145D7DC4" w14:textId="1B3B4D79" w:rsidR="00357475" w:rsidRDefault="00357475" w:rsidP="00357475">
            <w:pPr>
              <w:spacing w:before="20" w:after="20" w:line="240" w:lineRule="auto"/>
            </w:pPr>
          </w:p>
        </w:tc>
        <w:tc>
          <w:tcPr>
            <w:tcW w:w="3098" w:type="dxa"/>
            <w:tcBorders>
              <w:top w:val="none" w:sz="6" w:space="0" w:color="B0B0B0" w:themeColor="text1" w:themeTint="66"/>
            </w:tcBorders>
            <w:vAlign w:val="center"/>
          </w:tcPr>
          <w:p w14:paraId="61AE84F8" w14:textId="71797D89" w:rsidR="00357475" w:rsidRDefault="00357475" w:rsidP="00357475">
            <w:pPr>
              <w:spacing w:before="20" w:after="20" w:line="240" w:lineRule="auto"/>
            </w:pPr>
          </w:p>
        </w:tc>
      </w:tr>
      <w:tr w:rsidR="00357475" w14:paraId="7360497B" w14:textId="77777777" w:rsidTr="00357475">
        <w:tc>
          <w:tcPr>
            <w:tcW w:w="707" w:type="dxa"/>
            <w:vAlign w:val="center"/>
          </w:tcPr>
          <w:p w14:paraId="701068EE" w14:textId="236CD9D0" w:rsidR="00357475" w:rsidRDefault="00357475" w:rsidP="00357475">
            <w:pPr>
              <w:spacing w:before="20" w:after="20" w:line="240" w:lineRule="auto"/>
              <w:jc w:val="center"/>
            </w:pPr>
            <w:r>
              <w:rPr>
                <w:rFonts w:ascii="MS Gothic" w:eastAsia="MS Gothic" w:hAnsi="MS Gothic" w:hint="eastAsia"/>
              </w:rPr>
              <w:t>☐</w:t>
            </w:r>
          </w:p>
        </w:tc>
        <w:tc>
          <w:tcPr>
            <w:tcW w:w="748" w:type="dxa"/>
            <w:vAlign w:val="center"/>
          </w:tcPr>
          <w:p w14:paraId="40966F38" w14:textId="77777777" w:rsidR="00357475" w:rsidRDefault="00357475" w:rsidP="00357475">
            <w:pPr>
              <w:spacing w:before="20" w:after="20" w:line="240" w:lineRule="auto"/>
              <w:jc w:val="center"/>
            </w:pPr>
            <w:r>
              <w:rPr>
                <w:rFonts w:ascii="MS Gothic" w:eastAsia="MS Gothic" w:hAnsi="MS Gothic" w:hint="eastAsia"/>
              </w:rPr>
              <w:t>☒</w:t>
            </w:r>
          </w:p>
        </w:tc>
        <w:tc>
          <w:tcPr>
            <w:tcW w:w="2677" w:type="dxa"/>
            <w:vAlign w:val="center"/>
          </w:tcPr>
          <w:p w14:paraId="66357B74" w14:textId="164337DB" w:rsidR="00357475" w:rsidRDefault="00357475" w:rsidP="00357475">
            <w:pPr>
              <w:spacing w:before="20" w:after="20" w:line="240" w:lineRule="auto"/>
            </w:pPr>
          </w:p>
        </w:tc>
        <w:tc>
          <w:tcPr>
            <w:tcW w:w="3098" w:type="dxa"/>
            <w:vAlign w:val="center"/>
          </w:tcPr>
          <w:p w14:paraId="2CCDEF41" w14:textId="4BE837B9" w:rsidR="00357475" w:rsidRDefault="00357475" w:rsidP="00357475">
            <w:pPr>
              <w:spacing w:before="20" w:after="20" w:line="240" w:lineRule="auto"/>
            </w:pPr>
          </w:p>
        </w:tc>
      </w:tr>
      <w:tr w:rsidR="00357475" w14:paraId="6179540A" w14:textId="77777777" w:rsidTr="00357475">
        <w:tc>
          <w:tcPr>
            <w:tcW w:w="707" w:type="dxa"/>
            <w:vAlign w:val="center"/>
          </w:tcPr>
          <w:p w14:paraId="4FEFEEB7" w14:textId="77777777" w:rsidR="00357475" w:rsidRDefault="00357475" w:rsidP="00357475">
            <w:pPr>
              <w:spacing w:before="20" w:after="20" w:line="240" w:lineRule="auto"/>
              <w:jc w:val="center"/>
            </w:pPr>
            <w:r>
              <w:rPr>
                <w:rFonts w:ascii="MS Gothic" w:eastAsia="MS Gothic" w:hAnsi="MS Gothic" w:hint="eastAsia"/>
              </w:rPr>
              <w:t>☐</w:t>
            </w:r>
          </w:p>
        </w:tc>
        <w:tc>
          <w:tcPr>
            <w:tcW w:w="748" w:type="dxa"/>
            <w:vAlign w:val="center"/>
          </w:tcPr>
          <w:p w14:paraId="42A5C636" w14:textId="77777777" w:rsidR="00357475" w:rsidRDefault="00357475" w:rsidP="00357475">
            <w:pPr>
              <w:spacing w:before="20" w:after="20" w:line="240" w:lineRule="auto"/>
              <w:jc w:val="center"/>
            </w:pPr>
            <w:r>
              <w:rPr>
                <w:rFonts w:ascii="MS Gothic" w:eastAsia="MS Gothic" w:hAnsi="MS Gothic" w:hint="eastAsia"/>
              </w:rPr>
              <w:t>☒</w:t>
            </w:r>
          </w:p>
        </w:tc>
        <w:tc>
          <w:tcPr>
            <w:tcW w:w="2677" w:type="dxa"/>
            <w:vAlign w:val="center"/>
          </w:tcPr>
          <w:p w14:paraId="6CB1D663" w14:textId="5E4271F4" w:rsidR="00357475" w:rsidRDefault="00357475" w:rsidP="00357475">
            <w:pPr>
              <w:spacing w:before="20" w:after="20" w:line="240" w:lineRule="auto"/>
            </w:pPr>
          </w:p>
        </w:tc>
        <w:tc>
          <w:tcPr>
            <w:tcW w:w="3098" w:type="dxa"/>
            <w:vAlign w:val="center"/>
          </w:tcPr>
          <w:p w14:paraId="7D7A8CD2" w14:textId="264C8802" w:rsidR="00357475" w:rsidRDefault="00357475" w:rsidP="00357475">
            <w:pPr>
              <w:spacing w:before="20" w:after="20" w:line="240" w:lineRule="auto"/>
            </w:pPr>
          </w:p>
        </w:tc>
      </w:tr>
      <w:tr w:rsidR="00357475" w14:paraId="749AFBBB" w14:textId="77777777" w:rsidTr="00357475">
        <w:tc>
          <w:tcPr>
            <w:tcW w:w="707" w:type="dxa"/>
            <w:vAlign w:val="center"/>
          </w:tcPr>
          <w:p w14:paraId="0699F84D" w14:textId="77777777" w:rsidR="00357475" w:rsidRDefault="00357475" w:rsidP="00357475">
            <w:pPr>
              <w:spacing w:before="20" w:after="20" w:line="240" w:lineRule="auto"/>
              <w:jc w:val="center"/>
            </w:pPr>
            <w:r>
              <w:rPr>
                <w:rFonts w:ascii="MS Gothic" w:eastAsia="MS Gothic" w:hAnsi="MS Gothic" w:hint="eastAsia"/>
              </w:rPr>
              <w:t>☐</w:t>
            </w:r>
          </w:p>
        </w:tc>
        <w:tc>
          <w:tcPr>
            <w:tcW w:w="748" w:type="dxa"/>
            <w:vAlign w:val="center"/>
          </w:tcPr>
          <w:p w14:paraId="5BD74E54" w14:textId="77777777" w:rsidR="00357475" w:rsidRDefault="00357475" w:rsidP="00357475">
            <w:pPr>
              <w:spacing w:before="20" w:after="20" w:line="240" w:lineRule="auto"/>
              <w:jc w:val="center"/>
            </w:pPr>
            <w:r>
              <w:rPr>
                <w:rFonts w:ascii="MS Gothic" w:eastAsia="MS Gothic" w:hAnsi="MS Gothic" w:hint="eastAsia"/>
              </w:rPr>
              <w:t>☒</w:t>
            </w:r>
          </w:p>
        </w:tc>
        <w:tc>
          <w:tcPr>
            <w:tcW w:w="2677" w:type="dxa"/>
            <w:vAlign w:val="center"/>
          </w:tcPr>
          <w:p w14:paraId="6DE4DABC" w14:textId="1129737F" w:rsidR="00357475" w:rsidRDefault="00357475" w:rsidP="00357475">
            <w:pPr>
              <w:spacing w:before="20" w:after="20" w:line="240" w:lineRule="auto"/>
            </w:pPr>
          </w:p>
        </w:tc>
        <w:tc>
          <w:tcPr>
            <w:tcW w:w="3098" w:type="dxa"/>
            <w:vAlign w:val="center"/>
          </w:tcPr>
          <w:p w14:paraId="7FA83F8D" w14:textId="146F97CD" w:rsidR="00357475" w:rsidRDefault="00357475" w:rsidP="00357475">
            <w:pPr>
              <w:spacing w:before="20" w:after="20" w:line="240" w:lineRule="auto"/>
            </w:pPr>
          </w:p>
        </w:tc>
      </w:tr>
    </w:tbl>
    <w:p w14:paraId="78B82A58" w14:textId="77777777" w:rsidR="002449A1" w:rsidRDefault="002449A1" w:rsidP="00E359A1"/>
    <w:tbl>
      <w:tblPr>
        <w:tblStyle w:val="Northrop-Table"/>
        <w:tblW w:w="7230" w:type="dxa"/>
        <w:tblLook w:val="0600" w:firstRow="0" w:lastRow="0" w:firstColumn="0" w:lastColumn="0" w:noHBand="1" w:noVBand="1"/>
      </w:tblPr>
      <w:tblGrid>
        <w:gridCol w:w="1418"/>
        <w:gridCol w:w="5812"/>
      </w:tblGrid>
      <w:tr w:rsidR="00D136B1" w14:paraId="1E7EC9D9" w14:textId="77777777" w:rsidTr="00E8493D">
        <w:tc>
          <w:tcPr>
            <w:tcW w:w="1418" w:type="dxa"/>
            <w:shd w:val="clear" w:color="auto" w:fill="FFF2DF" w:themeFill="accent2"/>
            <w:vAlign w:val="center"/>
          </w:tcPr>
          <w:p w14:paraId="4C3D6416" w14:textId="77777777" w:rsidR="00D136B1" w:rsidRPr="00E8493D" w:rsidRDefault="00E8493D" w:rsidP="00E359A1">
            <w:pPr>
              <w:rPr>
                <w:rFonts w:ascii="Figtree SemiBold" w:hAnsi="Figtree SemiBold"/>
                <w:color w:val="580B07" w:themeColor="accent3"/>
                <w:sz w:val="14"/>
                <w:szCs w:val="14"/>
              </w:rPr>
            </w:pPr>
            <w:r w:rsidRPr="00E8493D">
              <w:rPr>
                <w:rFonts w:ascii="Figtree SemiBold" w:hAnsi="Figtree SemiBold"/>
                <w:color w:val="580B07" w:themeColor="accent3"/>
                <w:sz w:val="14"/>
                <w:szCs w:val="14"/>
              </w:rPr>
              <w:t>SITE VISIT REQUESTED BY</w:t>
            </w:r>
          </w:p>
        </w:tc>
        <w:tc>
          <w:tcPr>
            <w:tcW w:w="5812" w:type="dxa"/>
            <w:vAlign w:val="center"/>
          </w:tcPr>
          <w:p w14:paraId="6A356C0B" w14:textId="32997952" w:rsidR="00D136B1" w:rsidRPr="00E8493D" w:rsidRDefault="00CD1597" w:rsidP="00E8493D">
            <w:pPr>
              <w:spacing w:before="20" w:after="20" w:line="240" w:lineRule="auto"/>
              <w:rPr>
                <w:szCs w:val="18"/>
              </w:rPr>
            </w:pPr>
            <w:r>
              <w:t>Client name/company</w:t>
            </w:r>
          </w:p>
        </w:tc>
      </w:tr>
      <w:tr w:rsidR="00D136B1" w14:paraId="3386ACB3" w14:textId="77777777" w:rsidTr="00E8493D">
        <w:tc>
          <w:tcPr>
            <w:tcW w:w="1418" w:type="dxa"/>
            <w:shd w:val="clear" w:color="auto" w:fill="FFF2DF" w:themeFill="accent2"/>
            <w:vAlign w:val="center"/>
          </w:tcPr>
          <w:p w14:paraId="01125A3C" w14:textId="77777777" w:rsidR="00D136B1" w:rsidRPr="00E8493D" w:rsidRDefault="00E8493D" w:rsidP="00E359A1">
            <w:pPr>
              <w:rPr>
                <w:rFonts w:ascii="Figtree SemiBold" w:hAnsi="Figtree SemiBold"/>
                <w:color w:val="580B07" w:themeColor="accent3"/>
                <w:sz w:val="14"/>
                <w:szCs w:val="14"/>
              </w:rPr>
            </w:pPr>
            <w:r w:rsidRPr="00E8493D">
              <w:rPr>
                <w:rFonts w:ascii="Figtree SemiBold" w:hAnsi="Figtree SemiBold"/>
                <w:color w:val="580B07" w:themeColor="accent3"/>
                <w:sz w:val="14"/>
                <w:szCs w:val="14"/>
              </w:rPr>
              <w:t>REASON FOR VISIT:</w:t>
            </w:r>
          </w:p>
        </w:tc>
        <w:tc>
          <w:tcPr>
            <w:tcW w:w="5812" w:type="dxa"/>
            <w:vAlign w:val="center"/>
          </w:tcPr>
          <w:p w14:paraId="381C5F74" w14:textId="6B0ACCFE" w:rsidR="00847325" w:rsidRDefault="00CD1597">
            <w:pPr>
              <w:spacing w:before="20" w:after="20" w:line="240" w:lineRule="auto"/>
              <w:rPr>
                <w:szCs w:val="18"/>
              </w:rPr>
            </w:pPr>
            <w:r>
              <w:t>Item inspected</w:t>
            </w:r>
          </w:p>
        </w:tc>
      </w:tr>
      <w:tr w:rsidR="00D136B1" w14:paraId="0D3CE64D" w14:textId="77777777" w:rsidTr="00E8493D">
        <w:tc>
          <w:tcPr>
            <w:tcW w:w="1418" w:type="dxa"/>
            <w:shd w:val="clear" w:color="auto" w:fill="FFF2DF" w:themeFill="accent2"/>
            <w:vAlign w:val="center"/>
          </w:tcPr>
          <w:p w14:paraId="509C1FE0" w14:textId="77777777" w:rsidR="00D136B1" w:rsidRPr="00E8493D" w:rsidRDefault="00D136B1" w:rsidP="00E359A1">
            <w:pPr>
              <w:rPr>
                <w:rFonts w:ascii="Figtree SemiBold" w:hAnsi="Figtree SemiBold"/>
                <w:color w:val="580B07" w:themeColor="accent3"/>
                <w:sz w:val="14"/>
                <w:szCs w:val="14"/>
              </w:rPr>
            </w:pPr>
            <w:r w:rsidRPr="00E8493D">
              <w:rPr>
                <w:rFonts w:ascii="Figtree SemiBold" w:hAnsi="Figtree SemiBold"/>
                <w:color w:val="580B07" w:themeColor="accent3"/>
                <w:sz w:val="14"/>
                <w:szCs w:val="14"/>
              </w:rPr>
              <w:t>INSPECTOR</w:t>
            </w:r>
            <w:r w:rsidR="00E8493D">
              <w:rPr>
                <w:rFonts w:ascii="Figtree SemiBold" w:hAnsi="Figtree SemiBold"/>
                <w:color w:val="580B07" w:themeColor="accent3"/>
                <w:sz w:val="14"/>
                <w:szCs w:val="14"/>
              </w:rPr>
              <w:t xml:space="preserve">: </w:t>
            </w:r>
          </w:p>
        </w:tc>
        <w:tc>
          <w:tcPr>
            <w:tcW w:w="5812" w:type="dxa"/>
            <w:vAlign w:val="center"/>
          </w:tcPr>
          <w:p w14:paraId="107FADD8" w14:textId="47146CC0" w:rsidR="00D136B1" w:rsidRPr="00E8493D" w:rsidRDefault="00CD1597" w:rsidP="00E8493D">
            <w:pPr>
              <w:spacing w:before="20" w:after="20" w:line="240" w:lineRule="auto"/>
              <w:rPr>
                <w:szCs w:val="18"/>
              </w:rPr>
            </w:pPr>
            <w:r>
              <w:rPr>
                <w:szCs w:val="18"/>
              </w:rPr>
              <w:t>Engineer inspecting the job</w:t>
            </w:r>
          </w:p>
        </w:tc>
      </w:tr>
      <w:tr w:rsidR="00D136B1" w14:paraId="60E575D4" w14:textId="77777777" w:rsidTr="00E8493D">
        <w:tc>
          <w:tcPr>
            <w:tcW w:w="1418" w:type="dxa"/>
            <w:shd w:val="clear" w:color="auto" w:fill="FFF2DF" w:themeFill="accent2"/>
            <w:vAlign w:val="center"/>
          </w:tcPr>
          <w:p w14:paraId="745BDF9A" w14:textId="77777777" w:rsidR="00D136B1" w:rsidRPr="00E8493D" w:rsidRDefault="00D136B1" w:rsidP="00E359A1">
            <w:pPr>
              <w:rPr>
                <w:rFonts w:ascii="Figtree SemiBold" w:hAnsi="Figtree SemiBold"/>
                <w:color w:val="580B07" w:themeColor="accent3"/>
                <w:sz w:val="14"/>
                <w:szCs w:val="14"/>
              </w:rPr>
            </w:pPr>
            <w:r w:rsidRPr="00E8493D">
              <w:rPr>
                <w:rFonts w:ascii="Figtree SemiBold" w:hAnsi="Figtree SemiBold"/>
                <w:color w:val="580B07" w:themeColor="accent3"/>
                <w:sz w:val="14"/>
                <w:szCs w:val="14"/>
              </w:rPr>
              <w:t>SENT VIA</w:t>
            </w:r>
          </w:p>
        </w:tc>
        <w:tc>
          <w:tcPr>
            <w:tcW w:w="5812" w:type="dxa"/>
            <w:vAlign w:val="center"/>
          </w:tcPr>
          <w:p w14:paraId="039E09AA" w14:textId="20A0373F" w:rsidR="00D136B1" w:rsidRPr="00E8493D" w:rsidRDefault="009E4E18" w:rsidP="00E8493D">
            <w:pPr>
              <w:spacing w:before="20" w:after="20" w:line="240" w:lineRule="auto"/>
              <w:rPr>
                <w:szCs w:val="18"/>
              </w:rPr>
            </w:pPr>
            <w:r>
              <w:rPr>
                <w:szCs w:val="18"/>
              </w:rPr>
              <w:t>Acon</w:t>
            </w:r>
            <w:r w:rsidR="00CD1597">
              <w:rPr>
                <w:szCs w:val="18"/>
              </w:rPr>
              <w:t>ex/Email</w:t>
            </w:r>
          </w:p>
        </w:tc>
      </w:tr>
    </w:tbl>
    <w:p w14:paraId="5DE63342" w14:textId="77777777" w:rsidR="00D136B1" w:rsidRDefault="00D136B1" w:rsidP="00E359A1"/>
    <w:p w14:paraId="634964BC" w14:textId="76029F45" w:rsidR="00B67E11" w:rsidRDefault="00B67E11" w:rsidP="00E359A1">
      <w:r>
        <w:t xml:space="preserve">Dear </w:t>
      </w:r>
      <w:r w:rsidR="00CD1597">
        <w:rPr>
          <w:sz w:val="16"/>
          <w:szCs w:val="16"/>
        </w:rPr>
        <w:t>XXX</w:t>
      </w:r>
      <w:r>
        <w:rPr>
          <w:sz w:val="16"/>
          <w:szCs w:val="16"/>
        </w:rPr>
        <w:t xml:space="preserve">, </w:t>
      </w:r>
    </w:p>
    <w:p w14:paraId="7F1B522C" w14:textId="6C75F009" w:rsidR="00CD1597" w:rsidRPr="00CD1597" w:rsidRDefault="00CD1597" w:rsidP="00CD1597">
      <w:pPr>
        <w:rPr>
          <w:lang w:val="en-AU"/>
        </w:rPr>
      </w:pPr>
      <w:r w:rsidRPr="00CD1597">
        <w:rPr>
          <w:lang w:val="en-AU"/>
        </w:rPr>
        <w:t xml:space="preserve">We confirm having inspected the </w:t>
      </w:r>
      <w:r>
        <w:rPr>
          <w:i/>
          <w:iCs/>
          <w:lang w:val="en-AU"/>
        </w:rPr>
        <w:t>item inspected</w:t>
      </w:r>
      <w:r w:rsidRPr="00CD1597">
        <w:rPr>
          <w:lang w:val="en-AU"/>
        </w:rPr>
        <w:t xml:space="preserve"> as highlighted on the drawing attached.</w:t>
      </w:r>
    </w:p>
    <w:p w14:paraId="562C6662" w14:textId="162260DC" w:rsidR="00CD1597" w:rsidRPr="00CD1597" w:rsidRDefault="00CD1597" w:rsidP="00CD1597">
      <w:pPr>
        <w:rPr>
          <w:lang w:val="en-AU"/>
        </w:rPr>
      </w:pPr>
      <w:r w:rsidRPr="00CD1597">
        <w:rPr>
          <w:lang w:val="en-AU"/>
        </w:rPr>
        <w:t xml:space="preserve">At the time of the inspection the works were generally in accordance with the structural design </w:t>
      </w:r>
      <w:r w:rsidRPr="00CD1597">
        <w:rPr>
          <w:i/>
          <w:iCs/>
          <w:lang w:val="en-AU"/>
        </w:rPr>
        <w:t>except for the items noted in the attachment</w:t>
      </w:r>
      <w:r w:rsidRPr="00CD1597">
        <w:rPr>
          <w:lang w:val="en-AU"/>
        </w:rPr>
        <w:t>.</w:t>
      </w:r>
      <w:r>
        <w:rPr>
          <w:lang w:val="en-AU"/>
        </w:rPr>
        <w:t xml:space="preserve"> (here, we can add different prefilled messages)</w:t>
      </w:r>
    </w:p>
    <w:p w14:paraId="006095F2" w14:textId="77777777" w:rsidR="00CD1597" w:rsidRPr="00CD1597" w:rsidRDefault="00CD1597" w:rsidP="00CD1597">
      <w:pPr>
        <w:rPr>
          <w:lang w:val="en-AU"/>
        </w:rPr>
      </w:pPr>
      <w:r w:rsidRPr="00CD1597">
        <w:rPr>
          <w:lang w:val="en-AU"/>
        </w:rPr>
        <w:t>Ok to proceed subject to the following:</w:t>
      </w:r>
    </w:p>
    <w:p w14:paraId="14651E50" w14:textId="77777777" w:rsidR="00CD1597" w:rsidRPr="00CD1597" w:rsidRDefault="00CD1597" w:rsidP="00CD1597">
      <w:pPr>
        <w:numPr>
          <w:ilvl w:val="0"/>
          <w:numId w:val="38"/>
        </w:numPr>
        <w:rPr>
          <w:lang w:val="en-AU"/>
        </w:rPr>
      </w:pPr>
      <w:r w:rsidRPr="00CD1597">
        <w:rPr>
          <w:i/>
          <w:iCs/>
          <w:lang w:val="en-AU"/>
        </w:rPr>
        <w:t>complete items (A-G?) listed below</w:t>
      </w:r>
    </w:p>
    <w:p w14:paraId="178FA046" w14:textId="5D1627E3" w:rsidR="00132B39" w:rsidRPr="00CD1597" w:rsidRDefault="00CD1597" w:rsidP="006552B0">
      <w:pPr>
        <w:numPr>
          <w:ilvl w:val="0"/>
          <w:numId w:val="38"/>
        </w:numPr>
        <w:rPr>
          <w:lang w:val="en-AU"/>
        </w:rPr>
      </w:pPr>
      <w:r w:rsidRPr="00CD1597">
        <w:rPr>
          <w:i/>
          <w:iCs/>
          <w:lang w:val="en-AU"/>
        </w:rPr>
        <w:t>confirm completion of items via photos prior to proceeding</w:t>
      </w:r>
    </w:p>
    <w:p w14:paraId="3CA1298A" w14:textId="77777777" w:rsidR="009E4E18" w:rsidRDefault="009E4E18" w:rsidP="006552B0">
      <w:pPr>
        <w:rPr>
          <w:lang w:val="en-AU"/>
        </w:rPr>
      </w:pPr>
    </w:p>
    <w:p w14:paraId="4C1BF785" w14:textId="612752D2" w:rsidR="00677517" w:rsidRPr="00662358" w:rsidRDefault="006552B0" w:rsidP="006552B0">
      <w:r w:rsidRPr="00662358">
        <w:t xml:space="preserve">Yours </w:t>
      </w:r>
      <w:r w:rsidR="00F00EB4" w:rsidRPr="00662358">
        <w:t>sincerely</w:t>
      </w:r>
      <w:r w:rsidRPr="00662358">
        <w:t>,</w:t>
      </w:r>
    </w:p>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1"/>
        <w:gridCol w:w="3544"/>
      </w:tblGrid>
      <w:tr w:rsidR="00607776" w:rsidRPr="00662358" w14:paraId="64C512CA" w14:textId="77777777" w:rsidTr="00607776">
        <w:tc>
          <w:tcPr>
            <w:tcW w:w="3681" w:type="dxa"/>
          </w:tcPr>
          <w:p w14:paraId="3081A9DB" w14:textId="77777777" w:rsidR="00607776" w:rsidRDefault="00607776" w:rsidP="00607776"/>
        </w:tc>
        <w:tc>
          <w:tcPr>
            <w:tcW w:w="3544" w:type="dxa"/>
          </w:tcPr>
          <w:p w14:paraId="03015275" w14:textId="77777777" w:rsidR="00607776" w:rsidRPr="00662358" w:rsidRDefault="00607776" w:rsidP="00607776"/>
        </w:tc>
      </w:tr>
      <w:tr w:rsidR="00607776" w:rsidRPr="00662358" w14:paraId="62DCFB63" w14:textId="77777777" w:rsidTr="00607776">
        <w:tc>
          <w:tcPr>
            <w:tcW w:w="3681" w:type="dxa"/>
          </w:tcPr>
          <w:p w14:paraId="0129D1A2" w14:textId="15C74A37" w:rsidR="00607776" w:rsidRPr="00662358" w:rsidRDefault="00CD1597" w:rsidP="00607776">
            <w:pPr>
              <w:rPr>
                <w:b/>
              </w:rPr>
            </w:pPr>
            <w:r>
              <w:rPr>
                <w:b/>
              </w:rPr>
              <w:t>Engineer Name</w:t>
            </w:r>
          </w:p>
          <w:p w14:paraId="3C5BE621" w14:textId="55794A6C" w:rsidR="00607776" w:rsidRPr="00662358" w:rsidRDefault="00CD1597" w:rsidP="00607776">
            <w:r>
              <w:t>Title</w:t>
            </w:r>
          </w:p>
          <w:p w14:paraId="28828C69" w14:textId="2C985542" w:rsidR="00607776" w:rsidRDefault="00607776" w:rsidP="00607776">
            <w:pPr>
              <w:rPr>
                <w:b/>
              </w:rPr>
            </w:pPr>
            <w:r>
              <w:rPr>
                <w:rFonts w:ascii="Times New Roman" w:hAnsi="Times New Roman"/>
              </w:rPr>
              <w:t>​</w:t>
            </w:r>
          </w:p>
        </w:tc>
        <w:tc>
          <w:tcPr>
            <w:tcW w:w="3544" w:type="dxa"/>
          </w:tcPr>
          <w:p w14:paraId="1B59E619" w14:textId="77777777" w:rsidR="00607776" w:rsidRPr="00662358" w:rsidRDefault="00607776" w:rsidP="00607776"/>
        </w:tc>
      </w:tr>
    </w:tbl>
    <w:p w14:paraId="52A4E88B" w14:textId="0B29957D" w:rsidR="00F62BF2" w:rsidRPr="002449A1" w:rsidRDefault="002449A1" w:rsidP="002449A1">
      <w:pPr>
        <w:rPr>
          <w:i/>
          <w:iCs/>
          <w:sz w:val="14"/>
          <w:szCs w:val="14"/>
        </w:rPr>
      </w:pPr>
      <w:r w:rsidRPr="002449A1">
        <w:rPr>
          <w:b/>
          <w:bCs/>
          <w:i/>
          <w:iCs/>
          <w:color w:val="898989" w:themeColor="text2" w:themeTint="99"/>
          <w:sz w:val="14"/>
          <w:szCs w:val="14"/>
        </w:rPr>
        <w:t>Site safety remains the responsibility of the builder.</w:t>
      </w:r>
      <w:r w:rsidRPr="002449A1">
        <w:rPr>
          <w:i/>
          <w:iCs/>
          <w:color w:val="898989" w:themeColor="text2" w:themeTint="99"/>
          <w:sz w:val="14"/>
          <w:szCs w:val="14"/>
        </w:rPr>
        <w:t xml:space="preserve"> Any inspection carried out by Northrop Consulting Engineers Pty Ltd does not relieve the Contractor of their responsibility to construct the structure in accordance with the drawings and specifications. Statements set out here do not relieve the Contractor of his obligations to obtain approvals from authorities having jurisdiction over the works. This does not constitute authorisation for a contract variation unless stated in the instruction. No claim will be accepted unless approval of variation is obtained before any work proceeds.</w:t>
      </w:r>
      <w:r w:rsidR="0081205C">
        <w:rPr>
          <w:noProof/>
        </w:rPr>
        <mc:AlternateContent>
          <mc:Choice Requires="wps">
            <w:drawing>
              <wp:anchor distT="0" distB="0" distL="114300" distR="114300" simplePos="0" relativeHeight="251662336" behindDoc="0" locked="0" layoutInCell="1" allowOverlap="1" wp14:anchorId="1C83BE72" wp14:editId="3B3213AD">
                <wp:simplePos x="0" y="0"/>
                <wp:positionH relativeFrom="column">
                  <wp:posOffset>-2083435</wp:posOffset>
                </wp:positionH>
                <wp:positionV relativeFrom="page">
                  <wp:posOffset>8534400</wp:posOffset>
                </wp:positionV>
                <wp:extent cx="1647825" cy="731520"/>
                <wp:effectExtent l="0" t="0" r="0" b="0"/>
                <wp:wrapNone/>
                <wp:docPr id="12676652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731520"/>
                        </a:xfrm>
                        <a:prstGeom prst="rect">
                          <a:avLst/>
                        </a:prstGeom>
                        <a:noFill/>
                        <a:ln w="9525">
                          <a:noFill/>
                          <a:miter lim="800000"/>
                          <a:headEnd/>
                          <a:tailEnd/>
                        </a:ln>
                      </wps:spPr>
                      <wps:txbx>
                        <w:txbxContent>
                          <w:p w14:paraId="68D17D30" w14:textId="77777777" w:rsidR="00847325" w:rsidRDefault="0098054E">
                            <w:pPr>
                              <w:spacing w:before="0" w:after="0"/>
                              <w:rPr>
                                <w:color w:val="FFF2DF" w:themeColor="background2"/>
                                <w:sz w:val="14"/>
                                <w:szCs w:val="16"/>
                              </w:rPr>
                            </w:pPr>
                            <w:r>
                              <w:rPr>
                                <w:color w:val="FFF2DF" w:themeColor="background2"/>
                                <w:sz w:val="14"/>
                                <w:szCs w:val="16"/>
                              </w:rPr>
                              <w:t>Level 10, 400 George St</w:t>
                            </w:r>
                          </w:p>
                          <w:p w14:paraId="47BC94A5" w14:textId="77777777" w:rsidR="00847325" w:rsidRDefault="0098054E">
                            <w:pPr>
                              <w:spacing w:before="0" w:after="0"/>
                              <w:rPr>
                                <w:color w:val="FFF2DF" w:themeColor="background2"/>
                                <w:sz w:val="14"/>
                                <w:szCs w:val="16"/>
                              </w:rPr>
                            </w:pPr>
                            <w:r>
                              <w:rPr>
                                <w:color w:val="FFF2DF" w:themeColor="background2"/>
                                <w:sz w:val="14"/>
                                <w:szCs w:val="16"/>
                              </w:rPr>
                              <w:t>Sydney NSW 2000</w:t>
                            </w:r>
                          </w:p>
                          <w:p w14:paraId="289F6199" w14:textId="77777777" w:rsidR="00847325" w:rsidRDefault="0098054E">
                            <w:pPr>
                              <w:spacing w:before="0" w:after="0"/>
                              <w:rPr>
                                <w:color w:val="FFF2DF" w:themeColor="background2"/>
                                <w:sz w:val="14"/>
                                <w:szCs w:val="16"/>
                              </w:rPr>
                            </w:pPr>
                            <w:r>
                              <w:rPr>
                                <w:color w:val="FFF2DF" w:themeColor="background2"/>
                                <w:sz w:val="14"/>
                                <w:szCs w:val="16"/>
                              </w:rPr>
                              <w:t>02 9241 4188</w:t>
                            </w:r>
                          </w:p>
                          <w:p w14:paraId="056FF464" w14:textId="77777777" w:rsidR="00637881" w:rsidRPr="00637881" w:rsidRDefault="0098054E" w:rsidP="00637881">
                            <w:pPr>
                              <w:spacing w:before="0" w:after="0"/>
                              <w:rPr>
                                <w:color w:val="FFF2DF" w:themeColor="background2"/>
                                <w:sz w:val="14"/>
                                <w:szCs w:val="16"/>
                              </w:rPr>
                            </w:pPr>
                            <w:r>
                              <w:rPr>
                                <w:color w:val="FFF2DF" w:themeColor="background2"/>
                                <w:sz w:val="14"/>
                                <w:szCs w:val="16"/>
                              </w:rPr>
                              <w:t>sydney@northrop.com.au</w:t>
                            </w:r>
                          </w:p>
                          <w:p w14:paraId="32FF5095" w14:textId="77777777" w:rsidR="00637881" w:rsidRPr="00637881" w:rsidRDefault="00637881" w:rsidP="00637881">
                            <w:pPr>
                              <w:spacing w:before="0" w:after="0"/>
                              <w:rPr>
                                <w:color w:val="FFF2DF" w:themeColor="background2"/>
                                <w:sz w:val="14"/>
                                <w:szCs w:val="16"/>
                              </w:rPr>
                            </w:pPr>
                            <w:r w:rsidRPr="00637881">
                              <w:rPr>
                                <w:color w:val="FFF2DF" w:themeColor="background2"/>
                                <w:sz w:val="14"/>
                                <w:szCs w:val="16"/>
                              </w:rPr>
                              <w:t xml:space="preserve">ABN </w:t>
                            </w:r>
                            <w:r>
                              <w:rPr>
                                <w:color w:val="FFF2DF" w:themeColor="background2"/>
                                <w:sz w:val="14"/>
                                <w:szCs w:val="16"/>
                              </w:rPr>
                              <w:t>81 094 433 100</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C83BE72" id="Text Box 8" o:spid="_x0000_s1027" type="#_x0000_t202" style="position:absolute;margin-left:-164.05pt;margin-top:672pt;width:129.75pt;height:5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" filled="f" stroked="f">
                <v:textbox style="mso-fit-shape-to-text:t">
                  <w:txbxContent>
                    <w:p w14:paraId="68D17D30" w14:textId="77777777" w:rsidR="00847325" w:rsidRDefault="0098054E">
                      <w:pPr>
                        <w:spacing w:before="0" w:after="0"/>
                        <w:rPr>
                          <w:color w:val="FFF2DF" w:themeColor="background2"/>
                          <w:sz w:val="14"/>
                          <w:szCs w:val="16"/>
                        </w:rPr>
                      </w:pPr>
                      <w:r>
                        <w:rPr>
                          <w:color w:val="FFF2DF" w:themeColor="background2"/>
                          <w:sz w:val="14"/>
                          <w:szCs w:val="16"/>
                        </w:rPr>
                        <w:t>Level 10, 400 George St</w:t>
                      </w:r>
                    </w:p>
                    <w:p w14:paraId="47BC94A5" w14:textId="77777777" w:rsidR="00847325" w:rsidRDefault="0098054E">
                      <w:pPr>
                        <w:spacing w:before="0" w:after="0"/>
                        <w:rPr>
                          <w:color w:val="FFF2DF" w:themeColor="background2"/>
                          <w:sz w:val="14"/>
                          <w:szCs w:val="16"/>
                        </w:rPr>
                      </w:pPr>
                      <w:r>
                        <w:rPr>
                          <w:color w:val="FFF2DF" w:themeColor="background2"/>
                          <w:sz w:val="14"/>
                          <w:szCs w:val="16"/>
                        </w:rPr>
                        <w:t>Sydney NSW 2000</w:t>
                      </w:r>
                    </w:p>
                    <w:p w14:paraId="289F6199" w14:textId="77777777" w:rsidR="00847325" w:rsidRDefault="0098054E">
                      <w:pPr>
                        <w:spacing w:before="0" w:after="0"/>
                        <w:rPr>
                          <w:color w:val="FFF2DF" w:themeColor="background2"/>
                          <w:sz w:val="14"/>
                          <w:szCs w:val="16"/>
                        </w:rPr>
                      </w:pPr>
                      <w:r>
                        <w:rPr>
                          <w:color w:val="FFF2DF" w:themeColor="background2"/>
                          <w:sz w:val="14"/>
                          <w:szCs w:val="16"/>
                        </w:rPr>
                        <w:t>02 9241 4188</w:t>
                      </w:r>
                    </w:p>
                    <w:p w14:paraId="056FF464" w14:textId="77777777" w:rsidR="00637881" w:rsidRPr="00637881" w:rsidRDefault="0098054E" w:rsidP="00637881">
                      <w:pPr>
                        <w:spacing w:before="0" w:after="0"/>
                        <w:rPr>
                          <w:color w:val="FFF2DF" w:themeColor="background2"/>
                          <w:sz w:val="14"/>
                          <w:szCs w:val="16"/>
                        </w:rPr>
                      </w:pPr>
                      <w:r>
                        <w:rPr>
                          <w:color w:val="FFF2DF" w:themeColor="background2"/>
                          <w:sz w:val="14"/>
                          <w:szCs w:val="16"/>
                        </w:rPr>
                        <w:t>sydney@northrop.com.au</w:t>
                      </w:r>
                    </w:p>
                    <w:p w14:paraId="32FF5095" w14:textId="77777777" w:rsidR="00637881" w:rsidRPr="00637881" w:rsidRDefault="00637881" w:rsidP="00637881">
                      <w:pPr>
                        <w:spacing w:before="0" w:after="0"/>
                        <w:rPr>
                          <w:color w:val="FFF2DF" w:themeColor="background2"/>
                          <w:sz w:val="14"/>
                          <w:szCs w:val="16"/>
                        </w:rPr>
                      </w:pPr>
                      <w:r w:rsidRPr="00637881">
                        <w:rPr>
                          <w:color w:val="FFF2DF" w:themeColor="background2"/>
                          <w:sz w:val="14"/>
                          <w:szCs w:val="16"/>
                        </w:rPr>
                        <w:t xml:space="preserve">ABN </w:t>
                      </w:r>
                      <w:r>
                        <w:rPr>
                          <w:color w:val="FFF2DF" w:themeColor="background2"/>
                          <w:sz w:val="14"/>
                          <w:szCs w:val="16"/>
                        </w:rPr>
                        <w:t>81 094 433 100</w:t>
                      </w:r>
                    </w:p>
                  </w:txbxContent>
                </v:textbox>
                <w10:wrap anchory="page"/>
              </v:shape>
            </w:pict>
          </mc:Fallback>
        </mc:AlternateContent>
      </w:r>
    </w:p>
    <w:sectPr w:rsidR="00F62BF2" w:rsidRPr="002449A1" w:rsidSect="005F5E07">
      <w:headerReference w:type="default" r:id="rId14"/>
      <w:footerReference w:type="default" r:id="rId15"/>
      <w:headerReference w:type="first" r:id="rId16"/>
      <w:footerReference w:type="first" r:id="rId17"/>
      <w:pgSz w:w="11900" w:h="16840"/>
      <w:pgMar w:top="851" w:right="1440" w:bottom="1440" w:left="3686" w:header="510" w:footer="5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5FC09" w14:textId="77777777" w:rsidR="008D4A18" w:rsidRPr="00662358" w:rsidRDefault="008D4A18" w:rsidP="00CE733B">
      <w:r w:rsidRPr="00662358">
        <w:separator/>
      </w:r>
    </w:p>
    <w:p w14:paraId="20229B12" w14:textId="77777777" w:rsidR="008D4A18" w:rsidRPr="00662358" w:rsidRDefault="008D4A18"/>
  </w:endnote>
  <w:endnote w:type="continuationSeparator" w:id="0">
    <w:p w14:paraId="27CB5073" w14:textId="77777777" w:rsidR="008D4A18" w:rsidRPr="00662358" w:rsidRDefault="008D4A18" w:rsidP="00CE733B">
      <w:r w:rsidRPr="00662358">
        <w:continuationSeparator/>
      </w:r>
    </w:p>
    <w:p w14:paraId="3DDA259E" w14:textId="77777777" w:rsidR="008D4A18" w:rsidRPr="00662358" w:rsidRDefault="008D4A18"/>
  </w:endnote>
  <w:endnote w:type="continuationNotice" w:id="1">
    <w:p w14:paraId="1AC3BBEE" w14:textId="77777777" w:rsidR="008D4A18" w:rsidRPr="00662358" w:rsidRDefault="008D4A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igtree">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 w:name="MingLiU">
    <w:panose1 w:val="02010609000101010101"/>
    <w:charset w:val="88"/>
    <w:family w:val="modern"/>
    <w:pitch w:val="fixed"/>
    <w:sig w:usb0="A00002FF" w:usb1="28CFFCFA" w:usb2="00000016" w:usb3="00000000" w:csb0="00100001" w:csb1="00000000"/>
  </w:font>
  <w:font w:name="Figtree Medium">
    <w:panose1 w:val="00000000000000000000"/>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6285" w14:textId="77777777" w:rsidR="004C140D" w:rsidRPr="00F24B92" w:rsidRDefault="004C140D" w:rsidP="004C140D">
    <w:pPr>
      <w:jc w:val="right"/>
      <w:rPr>
        <w:szCs w:val="18"/>
      </w:rPr>
    </w:pPr>
  </w:p>
  <w:tbl>
    <w:tblPr>
      <w:tblStyle w:val="TableGrid"/>
      <w:tblW w:w="10773" w:type="dxa"/>
      <w:tblInd w:w="-3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7"/>
      <w:gridCol w:w="6371"/>
      <w:gridCol w:w="3975"/>
    </w:tblGrid>
    <w:tr w:rsidR="004C140D" w:rsidRPr="00F24B92" w14:paraId="78FB6A61" w14:textId="77777777" w:rsidTr="00D136B1">
      <w:tc>
        <w:tcPr>
          <w:tcW w:w="427" w:type="dxa"/>
          <w:vAlign w:val="center"/>
        </w:tcPr>
        <w:p w14:paraId="509151E5" w14:textId="77777777" w:rsidR="004C140D" w:rsidRPr="00F24B92" w:rsidRDefault="002B73CA" w:rsidP="004C140D">
          <w:pPr>
            <w:tabs>
              <w:tab w:val="right" w:pos="10348"/>
            </w:tabs>
            <w:spacing w:before="0" w:after="0"/>
            <w:ind w:right="-142"/>
            <w:rPr>
              <w:color w:val="3B3B3B" w:themeColor="text1"/>
              <w:sz w:val="12"/>
              <w:szCs w:val="12"/>
            </w:rPr>
          </w:pPr>
          <w:r w:rsidRPr="002B73CA">
            <w:rPr>
              <w:noProof/>
              <w:color w:val="3B3B3B" w:themeColor="text1"/>
              <w:sz w:val="12"/>
              <w:szCs w:val="12"/>
            </w:rPr>
            <w:drawing>
              <wp:inline distT="0" distB="0" distL="0" distR="0" wp14:anchorId="536DFFDD" wp14:editId="3DFDAC82">
                <wp:extent cx="142875" cy="142875"/>
                <wp:effectExtent l="0" t="0" r="0" b="0"/>
                <wp:docPr id="2" name="Picture 6" descr="A red circle with a black letter n in it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red circle with a black letter n in it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6371" w:type="dxa"/>
          <w:vAlign w:val="center"/>
        </w:tcPr>
        <w:p w14:paraId="71FFA644" w14:textId="77777777" w:rsidR="004C140D" w:rsidRPr="00F24B92" w:rsidRDefault="004C140D" w:rsidP="004C140D">
          <w:pPr>
            <w:tabs>
              <w:tab w:val="right" w:pos="10348"/>
            </w:tabs>
            <w:spacing w:before="0" w:after="0"/>
            <w:ind w:right="-142"/>
            <w:rPr>
              <w:rFonts w:ascii="Figtree" w:hAnsi="Figtree"/>
              <w:color w:val="3B3B3B" w:themeColor="text1"/>
              <w:sz w:val="10"/>
              <w:szCs w:val="10"/>
            </w:rPr>
          </w:pPr>
          <w:r w:rsidRPr="00F24B92">
            <w:rPr>
              <w:rFonts w:ascii="Figtree" w:hAnsi="Figtree"/>
              <w:color w:val="3B3B3B" w:themeColor="text1"/>
              <w:sz w:val="10"/>
              <w:szCs w:val="10"/>
            </w:rPr>
            <w:t xml:space="preserve">REAL PEOPLE </w:t>
          </w:r>
          <w:r w:rsidRPr="00F24B92">
            <w:rPr>
              <w:rFonts w:ascii="Figtree" w:hAnsi="Figtree"/>
              <w:color w:val="3B3B3B" w:themeColor="text1"/>
              <w:sz w:val="24"/>
              <w:vertAlign w:val="subscript"/>
            </w:rPr>
            <w:t>·</w:t>
          </w:r>
          <w:r w:rsidRPr="00F24B92">
            <w:rPr>
              <w:rFonts w:ascii="Figtree" w:hAnsi="Figtree"/>
              <w:color w:val="3B3B3B" w:themeColor="text1"/>
              <w:sz w:val="10"/>
              <w:szCs w:val="10"/>
            </w:rPr>
            <w:t xml:space="preserve"> REAL PARTNERSHIPS </w:t>
          </w:r>
          <w:r w:rsidRPr="00F24B92">
            <w:rPr>
              <w:rFonts w:ascii="Figtree" w:hAnsi="Figtree"/>
              <w:color w:val="3B3B3B" w:themeColor="text1"/>
              <w:sz w:val="24"/>
              <w:vertAlign w:val="subscript"/>
            </w:rPr>
            <w:t>·</w:t>
          </w:r>
          <w:r w:rsidRPr="00F24B92">
            <w:rPr>
              <w:rFonts w:ascii="Figtree" w:hAnsi="Figtree"/>
              <w:color w:val="3B3B3B" w:themeColor="text1"/>
              <w:sz w:val="10"/>
              <w:szCs w:val="10"/>
            </w:rPr>
            <w:t xml:space="preserve"> REAL IMPACT</w:t>
          </w:r>
        </w:p>
      </w:tc>
      <w:tc>
        <w:tcPr>
          <w:tcW w:w="3975" w:type="dxa"/>
          <w:vAlign w:val="center"/>
        </w:tcPr>
        <w:p w14:paraId="779A6401" w14:textId="77777777" w:rsidR="004C140D" w:rsidRPr="00F24B92" w:rsidRDefault="004C140D" w:rsidP="004C140D">
          <w:pPr>
            <w:tabs>
              <w:tab w:val="right" w:pos="10348"/>
            </w:tabs>
            <w:spacing w:before="0" w:after="0"/>
            <w:ind w:right="133"/>
            <w:jc w:val="right"/>
            <w:rPr>
              <w:color w:val="3B3B3B" w:themeColor="text1"/>
              <w:sz w:val="12"/>
              <w:szCs w:val="12"/>
            </w:rPr>
          </w:pPr>
          <w:r w:rsidRPr="00F24B92">
            <w:rPr>
              <w:color w:val="3B3B3B" w:themeColor="text1"/>
              <w:sz w:val="12"/>
              <w:szCs w:val="12"/>
            </w:rPr>
            <w:fldChar w:fldCharType="begin"/>
          </w:r>
          <w:r w:rsidRPr="00F24B92">
            <w:rPr>
              <w:color w:val="3B3B3B" w:themeColor="text1"/>
              <w:sz w:val="12"/>
              <w:szCs w:val="12"/>
            </w:rPr>
            <w:instrText xml:space="preserve"> PAGE   \* MERGEFORMAT </w:instrText>
          </w:r>
          <w:r w:rsidRPr="00F24B92">
            <w:rPr>
              <w:color w:val="3B3B3B" w:themeColor="text1"/>
              <w:sz w:val="12"/>
              <w:szCs w:val="12"/>
            </w:rPr>
            <w:fldChar w:fldCharType="separate"/>
          </w:r>
          <w:r>
            <w:rPr>
              <w:color w:val="3B3B3B" w:themeColor="text1"/>
              <w:sz w:val="12"/>
              <w:szCs w:val="12"/>
            </w:rPr>
            <w:t>1</w:t>
          </w:r>
          <w:r w:rsidRPr="00F24B92">
            <w:rPr>
              <w:color w:val="3B3B3B" w:themeColor="text1"/>
              <w:sz w:val="12"/>
              <w:szCs w:val="12"/>
            </w:rPr>
            <w:fldChar w:fldCharType="end"/>
          </w:r>
        </w:p>
      </w:tc>
    </w:tr>
  </w:tbl>
  <w:p w14:paraId="602CFA5B" w14:textId="77777777" w:rsidR="004C140D" w:rsidRPr="004C140D" w:rsidRDefault="004C140D" w:rsidP="004C140D">
    <w:pPr>
      <w:jc w:val="right"/>
      <w:rPr>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9D07" w14:textId="77777777" w:rsidR="004C4CE2" w:rsidRPr="00662358" w:rsidRDefault="004C4CE2">
    <w:pPr>
      <w:jc w:val="right"/>
      <w:rPr>
        <w:szCs w:val="18"/>
      </w:rPr>
    </w:pPr>
  </w:p>
  <w:tbl>
    <w:tblPr>
      <w:tblStyle w:val="TableGrid"/>
      <w:tblW w:w="10491" w:type="dxa"/>
      <w:tblInd w:w="-3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7"/>
      <w:gridCol w:w="6371"/>
      <w:gridCol w:w="3693"/>
    </w:tblGrid>
    <w:tr w:rsidR="004C4CE2" w:rsidRPr="00662358" w14:paraId="2DA81140" w14:textId="77777777" w:rsidTr="002D33E7">
      <w:tc>
        <w:tcPr>
          <w:tcW w:w="427" w:type="dxa"/>
          <w:vAlign w:val="center"/>
        </w:tcPr>
        <w:p w14:paraId="7ED1C951" w14:textId="77777777" w:rsidR="004C4CE2" w:rsidRPr="00662358" w:rsidRDefault="002B73CA" w:rsidP="002D33E7">
          <w:pPr>
            <w:tabs>
              <w:tab w:val="right" w:pos="10348"/>
            </w:tabs>
            <w:spacing w:before="0" w:after="0"/>
            <w:ind w:right="-142"/>
            <w:rPr>
              <w:color w:val="3B3B3B" w:themeColor="text1"/>
              <w:sz w:val="12"/>
              <w:szCs w:val="12"/>
            </w:rPr>
          </w:pPr>
          <w:r w:rsidRPr="002B73CA">
            <w:rPr>
              <w:noProof/>
              <w:color w:val="3B3B3B" w:themeColor="text1"/>
              <w:sz w:val="12"/>
              <w:szCs w:val="12"/>
            </w:rPr>
            <w:drawing>
              <wp:inline distT="0" distB="0" distL="0" distR="0" wp14:anchorId="05DAF245" wp14:editId="3B8D016E">
                <wp:extent cx="142875" cy="142875"/>
                <wp:effectExtent l="0" t="0" r="0" b="0"/>
                <wp:docPr id="4" name="Picture 6" descr="A red circle with a black letter n in it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red circle with a black letter n in it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6371" w:type="dxa"/>
          <w:vAlign w:val="center"/>
        </w:tcPr>
        <w:p w14:paraId="512515F8" w14:textId="77777777" w:rsidR="004C4CE2" w:rsidRPr="00662358" w:rsidRDefault="004C4CE2" w:rsidP="002D33E7">
          <w:pPr>
            <w:tabs>
              <w:tab w:val="right" w:pos="10348"/>
            </w:tabs>
            <w:spacing w:before="0" w:after="0"/>
            <w:ind w:right="-142"/>
            <w:rPr>
              <w:rFonts w:ascii="Figtree" w:hAnsi="Figtree"/>
              <w:color w:val="3B3B3B" w:themeColor="text1"/>
              <w:sz w:val="10"/>
              <w:szCs w:val="10"/>
            </w:rPr>
          </w:pPr>
          <w:r w:rsidRPr="00662358">
            <w:rPr>
              <w:rFonts w:ascii="Figtree" w:hAnsi="Figtree"/>
              <w:color w:val="3B3B3B" w:themeColor="text1"/>
              <w:sz w:val="10"/>
              <w:szCs w:val="10"/>
            </w:rPr>
            <w:t xml:space="preserve">REAL PEOPLE </w:t>
          </w:r>
          <w:r w:rsidRPr="00662358">
            <w:rPr>
              <w:rFonts w:ascii="Figtree" w:hAnsi="Figtree"/>
              <w:color w:val="3B3B3B" w:themeColor="text1"/>
              <w:sz w:val="24"/>
              <w:vertAlign w:val="subscript"/>
            </w:rPr>
            <w:t>·</w:t>
          </w:r>
          <w:r w:rsidRPr="00662358">
            <w:rPr>
              <w:rFonts w:ascii="Figtree" w:hAnsi="Figtree"/>
              <w:color w:val="3B3B3B" w:themeColor="text1"/>
              <w:sz w:val="10"/>
              <w:szCs w:val="10"/>
            </w:rPr>
            <w:t xml:space="preserve"> REAL PARTNERSHIPS </w:t>
          </w:r>
          <w:r w:rsidRPr="00662358">
            <w:rPr>
              <w:rFonts w:ascii="Figtree" w:hAnsi="Figtree"/>
              <w:color w:val="3B3B3B" w:themeColor="text1"/>
              <w:sz w:val="24"/>
              <w:vertAlign w:val="subscript"/>
            </w:rPr>
            <w:t>·</w:t>
          </w:r>
          <w:r w:rsidRPr="00662358">
            <w:rPr>
              <w:rFonts w:ascii="Figtree" w:hAnsi="Figtree"/>
              <w:color w:val="3B3B3B" w:themeColor="text1"/>
              <w:sz w:val="10"/>
              <w:szCs w:val="10"/>
            </w:rPr>
            <w:t xml:space="preserve"> REAL IMPACT</w:t>
          </w:r>
        </w:p>
      </w:tc>
      <w:tc>
        <w:tcPr>
          <w:tcW w:w="3693" w:type="dxa"/>
          <w:vAlign w:val="center"/>
        </w:tcPr>
        <w:p w14:paraId="16C8BA84" w14:textId="77777777" w:rsidR="004C4CE2" w:rsidRPr="00662358" w:rsidRDefault="004C4CE2" w:rsidP="00CE4E2A">
          <w:pPr>
            <w:tabs>
              <w:tab w:val="right" w:pos="10348"/>
            </w:tabs>
            <w:spacing w:before="0" w:after="0"/>
            <w:ind w:right="133"/>
            <w:jc w:val="right"/>
            <w:rPr>
              <w:color w:val="3B3B3B" w:themeColor="text1"/>
              <w:sz w:val="12"/>
              <w:szCs w:val="12"/>
            </w:rPr>
          </w:pPr>
          <w:r w:rsidRPr="00662358">
            <w:rPr>
              <w:color w:val="3B3B3B" w:themeColor="text1"/>
              <w:sz w:val="12"/>
              <w:szCs w:val="12"/>
            </w:rPr>
            <w:fldChar w:fldCharType="begin"/>
          </w:r>
          <w:r w:rsidRPr="00662358">
            <w:rPr>
              <w:color w:val="3B3B3B" w:themeColor="text1"/>
              <w:sz w:val="12"/>
              <w:szCs w:val="12"/>
            </w:rPr>
            <w:instrText xml:space="preserve"> PAGE   \* MERGEFORMAT </w:instrText>
          </w:r>
          <w:r w:rsidRPr="00662358">
            <w:rPr>
              <w:color w:val="3B3B3B" w:themeColor="text1"/>
              <w:sz w:val="12"/>
              <w:szCs w:val="12"/>
            </w:rPr>
            <w:fldChar w:fldCharType="separate"/>
          </w:r>
          <w:r w:rsidRPr="00662358">
            <w:rPr>
              <w:color w:val="3B3B3B" w:themeColor="text1"/>
              <w:sz w:val="12"/>
              <w:szCs w:val="12"/>
            </w:rPr>
            <w:t>3</w:t>
          </w:r>
          <w:r w:rsidRPr="00662358">
            <w:rPr>
              <w:color w:val="3B3B3B" w:themeColor="text1"/>
              <w:sz w:val="12"/>
              <w:szCs w:val="12"/>
            </w:rPr>
            <w:fldChar w:fldCharType="end"/>
          </w:r>
        </w:p>
      </w:tc>
    </w:tr>
  </w:tbl>
  <w:p w14:paraId="23AAA00A" w14:textId="77777777" w:rsidR="004C4CE2" w:rsidRPr="00662358" w:rsidRDefault="004C4CE2" w:rsidP="00484B76">
    <w:pPr>
      <w:jc w:val="right"/>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BC4B" w14:textId="77777777" w:rsidR="008D4A18" w:rsidRPr="00662358" w:rsidRDefault="008D4A18" w:rsidP="00CE733B">
      <w:r w:rsidRPr="00662358">
        <w:separator/>
      </w:r>
    </w:p>
    <w:p w14:paraId="031A657D" w14:textId="77777777" w:rsidR="008D4A18" w:rsidRPr="00662358" w:rsidRDefault="008D4A18"/>
  </w:footnote>
  <w:footnote w:type="continuationSeparator" w:id="0">
    <w:p w14:paraId="64EAD3A6" w14:textId="77777777" w:rsidR="008D4A18" w:rsidRPr="00662358" w:rsidRDefault="008D4A18" w:rsidP="00CE733B">
      <w:r w:rsidRPr="00662358">
        <w:continuationSeparator/>
      </w:r>
    </w:p>
    <w:p w14:paraId="1FC67886" w14:textId="77777777" w:rsidR="008D4A18" w:rsidRPr="00662358" w:rsidRDefault="008D4A18"/>
  </w:footnote>
  <w:footnote w:type="continuationNotice" w:id="1">
    <w:p w14:paraId="57BB31CF" w14:textId="77777777" w:rsidR="008D4A18" w:rsidRPr="00662358" w:rsidRDefault="008D4A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F27C" w14:textId="77777777" w:rsidR="00637328" w:rsidRPr="00662358" w:rsidRDefault="00F825D5">
    <w:pPr>
      <w:pStyle w:val="Header"/>
    </w:pPr>
    <w:r>
      <w:rPr>
        <w:noProof/>
      </w:rPr>
      <w:drawing>
        <wp:anchor distT="0" distB="0" distL="114300" distR="114300" simplePos="0" relativeHeight="251658752" behindDoc="1" locked="0" layoutInCell="1" allowOverlap="1" wp14:anchorId="0AB96F53" wp14:editId="06F08013">
          <wp:simplePos x="0" y="0"/>
          <wp:positionH relativeFrom="column">
            <wp:posOffset>-2406650</wp:posOffset>
          </wp:positionH>
          <wp:positionV relativeFrom="paragraph">
            <wp:posOffset>27305</wp:posOffset>
          </wp:positionV>
          <wp:extent cx="2212340" cy="9634220"/>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2340" cy="963422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8666" w14:textId="1B6DE8F8" w:rsidR="00C714D2" w:rsidRPr="00662358" w:rsidRDefault="0081205C" w:rsidP="00421C50">
    <w:pPr>
      <w:spacing w:after="0" w:line="240" w:lineRule="auto"/>
    </w:pPr>
    <w:r>
      <w:rPr>
        <w:noProof/>
      </w:rPr>
      <mc:AlternateContent>
        <mc:Choice Requires="wpg">
          <w:drawing>
            <wp:anchor distT="0" distB="0" distL="114300" distR="114300" simplePos="0" relativeHeight="251656704" behindDoc="0" locked="0" layoutInCell="1" allowOverlap="1" wp14:anchorId="47CFCE4B" wp14:editId="169634A2">
              <wp:simplePos x="0" y="0"/>
              <wp:positionH relativeFrom="column">
                <wp:posOffset>-2520315</wp:posOffset>
              </wp:positionH>
              <wp:positionV relativeFrom="page">
                <wp:posOffset>11430</wp:posOffset>
              </wp:positionV>
              <wp:extent cx="2178685" cy="9953625"/>
              <wp:effectExtent l="0" t="0" r="0" b="0"/>
              <wp:wrapNone/>
              <wp:docPr id="20614366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685" cy="9953625"/>
                        <a:chOff x="0" y="0"/>
                        <a:chExt cx="2178685" cy="9953625"/>
                      </a:xfrm>
                    </wpg:grpSpPr>
                    <pic:pic xmlns:pic="http://schemas.openxmlformats.org/drawingml/2006/picture">
                      <pic:nvPicPr>
                        <pic:cNvPr id="1866353003" name="Picture 3"/>
                        <pic:cNvPicPr>
                          <a:picLocks noChangeAspect="1"/>
                        </pic:cNvPicPr>
                      </pic:nvPicPr>
                      <pic:blipFill>
                        <a:blip r:embed="rId1" cstate="print"/>
                        <a:stretch>
                          <a:fillRect/>
                        </a:stretch>
                      </pic:blipFill>
                      <pic:spPr>
                        <a:xfrm>
                          <a:off x="0" y="0"/>
                          <a:ext cx="2178685" cy="9953625"/>
                        </a:xfrm>
                        <a:prstGeom prst="rect">
                          <a:avLst/>
                        </a:prstGeom>
                      </pic:spPr>
                    </pic:pic>
                    <wps:wsp>
                      <wps:cNvPr id="1591173153" name="Text Box 2"/>
                      <wps:cNvSpPr txBox="1">
                        <a:spLocks noChangeArrowheads="1"/>
                      </wps:cNvSpPr>
                      <wps:spPr bwMode="auto">
                        <a:xfrm>
                          <a:off x="351129" y="8646567"/>
                          <a:ext cx="1648460" cy="740410"/>
                        </a:xfrm>
                        <a:prstGeom prst="rect">
                          <a:avLst/>
                        </a:prstGeom>
                        <a:noFill/>
                        <a:ln w="9525">
                          <a:noFill/>
                          <a:miter lim="800000"/>
                          <a:headEnd/>
                          <a:tailEnd/>
                        </a:ln>
                      </wps:spPr>
                      <wps:txbx>
                        <w:txbxContent>
                          <w:p w14:paraId="7B9B55E7" w14:textId="77777777" w:rsidR="00847325" w:rsidRDefault="0098054E">
                            <w:pPr>
                              <w:spacing w:before="0" w:after="0"/>
                              <w:rPr>
                                <w:sz w:val="14"/>
                                <w:szCs w:val="16"/>
                              </w:rPr>
                            </w:pPr>
                            <w:r>
                              <w:rPr>
                                <w:sz w:val="14"/>
                                <w:szCs w:val="16"/>
                              </w:rPr>
                              <w:t>Level 10, 400 George St</w:t>
                            </w:r>
                          </w:p>
                          <w:p w14:paraId="113B6F04" w14:textId="77777777" w:rsidR="00847325" w:rsidRDefault="0098054E">
                            <w:pPr>
                              <w:spacing w:before="0" w:after="0"/>
                              <w:rPr>
                                <w:sz w:val="14"/>
                                <w:szCs w:val="16"/>
                              </w:rPr>
                            </w:pPr>
                            <w:r>
                              <w:rPr>
                                <w:sz w:val="14"/>
                                <w:szCs w:val="16"/>
                              </w:rPr>
                              <w:t>Sydney NSW 2000</w:t>
                            </w:r>
                          </w:p>
                          <w:p w14:paraId="301E95BD" w14:textId="77777777" w:rsidR="00847325" w:rsidRDefault="0098054E">
                            <w:pPr>
                              <w:spacing w:before="0" w:after="0"/>
                              <w:rPr>
                                <w:sz w:val="14"/>
                                <w:szCs w:val="16"/>
                              </w:rPr>
                            </w:pPr>
                            <w:r>
                              <w:rPr>
                                <w:sz w:val="14"/>
                                <w:szCs w:val="16"/>
                              </w:rPr>
                              <w:t>02 9241 4188</w:t>
                            </w:r>
                          </w:p>
                          <w:p w14:paraId="206350B9" w14:textId="77777777" w:rsidR="00C714D2" w:rsidRPr="00662358" w:rsidRDefault="0098054E" w:rsidP="003D000B">
                            <w:pPr>
                              <w:spacing w:before="0" w:after="0"/>
                              <w:rPr>
                                <w:sz w:val="14"/>
                                <w:szCs w:val="16"/>
                              </w:rPr>
                            </w:pPr>
                            <w:r>
                              <w:rPr>
                                <w:sz w:val="14"/>
                                <w:szCs w:val="16"/>
                              </w:rPr>
                              <w:t>sydney@northrop.com.au</w:t>
                            </w:r>
                          </w:p>
                          <w:p w14:paraId="1D1C939D" w14:textId="77777777" w:rsidR="00C714D2" w:rsidRPr="00662358" w:rsidRDefault="00C714D2" w:rsidP="003D000B">
                            <w:pPr>
                              <w:spacing w:before="0" w:after="0"/>
                              <w:rPr>
                                <w:sz w:val="14"/>
                                <w:szCs w:val="16"/>
                              </w:rPr>
                            </w:pPr>
                            <w:r w:rsidRPr="00662358">
                              <w:rPr>
                                <w:sz w:val="14"/>
                                <w:szCs w:val="16"/>
                              </w:rPr>
                              <w:t xml:space="preserve">ABN </w:t>
                            </w:r>
                            <w:r>
                              <w:rPr>
                                <w:sz w:val="14"/>
                                <w:szCs w:val="16"/>
                              </w:rPr>
                              <w:t>81 094 433 100</w:t>
                            </w:r>
                          </w:p>
                        </w:txbxContent>
                      </wps:txbx>
                      <wps:bodyPr rot="0" vert="horz" wrap="square" lIns="91440" tIns="45720" rIns="91440" bIns="45720" anchor="t" anchorCtr="0">
                        <a:spAutoFit/>
                      </wps:bodyPr>
                    </wps:wsp>
                  </wpg:wgp>
                </a:graphicData>
              </a:graphic>
              <wp14:sizeRelH relativeFrom="page">
                <wp14:pctWidth>0</wp14:pctWidth>
              </wp14:sizeRelH>
              <wp14:sizeRelV relativeFrom="page">
                <wp14:pctHeight>0</wp14:pctHeight>
              </wp14:sizeRelV>
            </wp:anchor>
          </w:drawing>
        </mc:Choice>
        <mc:Fallback>
          <w:pict>
            <v:group w14:anchorId="47CFCE4B" id="Group 6" o:spid="_x0000_s1028" style="position:absolute;margin-left:-198.45pt;margin-top:.9pt;width:171.55pt;height:783.75pt;z-index:251656704;mso-position-vertical-relative:page" coordsize="21786,99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width:21786;height:99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">
                <v:imagedata r:id="rId2" o:title=""/>
              </v:shape>
              <v:shapetype id="_x0000_t202" coordsize="21600,21600" o:spt="202" path="m,l,21600r21600,l21600,xe">
                <v:stroke joinstyle="miter"/>
                <v:path gradientshapeok="t" o:connecttype="rect"/>
              </v:shapetype>
              <v:shape id="Text Box 2" o:spid="_x0000_s1030" type="#_x0000_t202" style="position:absolute;left:3511;top:86465;width:16484;height:7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" filled="f" stroked="f">
                <v:textbox style="mso-fit-shape-to-text:t">
                  <w:txbxContent>
                    <w:p w14:paraId="7B9B55E7" w14:textId="77777777" w:rsidR="00847325" w:rsidRDefault="0098054E">
                      <w:pPr>
                        <w:spacing w:before="0" w:after="0"/>
                        <w:rPr>
                          <w:sz w:val="14"/>
                          <w:szCs w:val="16"/>
                        </w:rPr>
                      </w:pPr>
                      <w:r>
                        <w:rPr>
                          <w:sz w:val="14"/>
                          <w:szCs w:val="16"/>
                        </w:rPr>
                        <w:t>Level 10, 400 George St</w:t>
                      </w:r>
                    </w:p>
                    <w:p w14:paraId="113B6F04" w14:textId="77777777" w:rsidR="00847325" w:rsidRDefault="0098054E">
                      <w:pPr>
                        <w:spacing w:before="0" w:after="0"/>
                        <w:rPr>
                          <w:sz w:val="14"/>
                          <w:szCs w:val="16"/>
                        </w:rPr>
                      </w:pPr>
                      <w:r>
                        <w:rPr>
                          <w:sz w:val="14"/>
                          <w:szCs w:val="16"/>
                        </w:rPr>
                        <w:t>Sydney NSW 2000</w:t>
                      </w:r>
                    </w:p>
                    <w:p w14:paraId="301E95BD" w14:textId="77777777" w:rsidR="00847325" w:rsidRDefault="0098054E">
                      <w:pPr>
                        <w:spacing w:before="0" w:after="0"/>
                        <w:rPr>
                          <w:sz w:val="14"/>
                          <w:szCs w:val="16"/>
                        </w:rPr>
                      </w:pPr>
                      <w:r>
                        <w:rPr>
                          <w:sz w:val="14"/>
                          <w:szCs w:val="16"/>
                        </w:rPr>
                        <w:t>02 9241 4188</w:t>
                      </w:r>
                    </w:p>
                    <w:p w14:paraId="206350B9" w14:textId="77777777" w:rsidR="00C714D2" w:rsidRPr="00662358" w:rsidRDefault="0098054E" w:rsidP="003D000B">
                      <w:pPr>
                        <w:spacing w:before="0" w:after="0"/>
                        <w:rPr>
                          <w:sz w:val="14"/>
                          <w:szCs w:val="16"/>
                        </w:rPr>
                      </w:pPr>
                      <w:r>
                        <w:rPr>
                          <w:sz w:val="14"/>
                          <w:szCs w:val="16"/>
                        </w:rPr>
                        <w:t>sydney@northrop.com.au</w:t>
                      </w:r>
                    </w:p>
                    <w:p w14:paraId="1D1C939D" w14:textId="77777777" w:rsidR="00C714D2" w:rsidRPr="00662358" w:rsidRDefault="00C714D2" w:rsidP="003D000B">
                      <w:pPr>
                        <w:spacing w:before="0" w:after="0"/>
                        <w:rPr>
                          <w:sz w:val="14"/>
                          <w:szCs w:val="16"/>
                        </w:rPr>
                      </w:pPr>
                      <w:r w:rsidRPr="00662358">
                        <w:rPr>
                          <w:sz w:val="14"/>
                          <w:szCs w:val="16"/>
                        </w:rPr>
                        <w:t xml:space="preserve">ABN </w:t>
                      </w:r>
                      <w:r>
                        <w:rPr>
                          <w:sz w:val="14"/>
                          <w:szCs w:val="16"/>
                        </w:rPr>
                        <w:t>81 094 433 100</w:t>
                      </w:r>
                    </w:p>
                  </w:txbxContent>
                </v:textbox>
              </v:shape>
              <w10:wrap anchory="page"/>
            </v:group>
          </w:pict>
        </mc:Fallback>
      </mc:AlternateContent>
    </w:r>
    <w:r>
      <w:rPr>
        <w:noProof/>
      </w:rPr>
      <mc:AlternateContent>
        <mc:Choice Requires="wpg">
          <w:drawing>
            <wp:anchor distT="0" distB="0" distL="114300" distR="114300" simplePos="0" relativeHeight="251657728" behindDoc="0" locked="0" layoutInCell="1" allowOverlap="1" wp14:anchorId="0A29EFA3" wp14:editId="5298B7B5">
              <wp:simplePos x="0" y="0"/>
              <wp:positionH relativeFrom="column">
                <wp:posOffset>5182870</wp:posOffset>
              </wp:positionH>
              <wp:positionV relativeFrom="paragraph">
                <wp:posOffset>-1143635</wp:posOffset>
              </wp:positionV>
              <wp:extent cx="2178685" cy="9953625"/>
              <wp:effectExtent l="0" t="0" r="0" b="0"/>
              <wp:wrapNone/>
              <wp:docPr id="102128169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685" cy="9953625"/>
                        <a:chOff x="0" y="0"/>
                        <a:chExt cx="2178685" cy="9953625"/>
                      </a:xfrm>
                    </wpg:grpSpPr>
                    <pic:pic xmlns:pic="http://schemas.openxmlformats.org/drawingml/2006/picture">
                      <pic:nvPicPr>
                        <pic:cNvPr id="635700837" name="Picture 3"/>
                        <pic:cNvPicPr>
                          <a:picLocks noChangeAspect="1"/>
                        </pic:cNvPicPr>
                      </pic:nvPicPr>
                      <pic:blipFill>
                        <a:blip r:embed="rId1" cstate="print"/>
                        <a:stretch>
                          <a:fillRect/>
                        </a:stretch>
                      </pic:blipFill>
                      <pic:spPr>
                        <a:xfrm>
                          <a:off x="0" y="0"/>
                          <a:ext cx="2178685" cy="9953625"/>
                        </a:xfrm>
                        <a:prstGeom prst="rect">
                          <a:avLst/>
                        </a:prstGeom>
                      </pic:spPr>
                    </pic:pic>
                    <wps:wsp>
                      <wps:cNvPr id="849660433" name="Text Box 2"/>
                      <wps:cNvSpPr txBox="1">
                        <a:spLocks noChangeArrowheads="1"/>
                      </wps:cNvSpPr>
                      <wps:spPr bwMode="auto">
                        <a:xfrm>
                          <a:off x="351129" y="8646567"/>
                          <a:ext cx="1648460" cy="740410"/>
                        </a:xfrm>
                        <a:prstGeom prst="rect">
                          <a:avLst/>
                        </a:prstGeom>
                        <a:noFill/>
                        <a:ln w="9525">
                          <a:noFill/>
                          <a:miter lim="800000"/>
                          <a:headEnd/>
                          <a:tailEnd/>
                        </a:ln>
                      </wps:spPr>
                      <wps:txbx>
                        <w:txbxContent>
                          <w:p w14:paraId="7AFB37D1" w14:textId="77777777" w:rsidR="00847325" w:rsidRDefault="0098054E">
                            <w:pPr>
                              <w:spacing w:before="0" w:after="0"/>
                              <w:rPr>
                                <w:sz w:val="14"/>
                                <w:szCs w:val="16"/>
                              </w:rPr>
                            </w:pPr>
                            <w:r>
                              <w:rPr>
                                <w:sz w:val="14"/>
                                <w:szCs w:val="16"/>
                              </w:rPr>
                              <w:t>Level 10, 400 George St</w:t>
                            </w:r>
                          </w:p>
                          <w:p w14:paraId="12994125" w14:textId="77777777" w:rsidR="00847325" w:rsidRDefault="0098054E">
                            <w:pPr>
                              <w:spacing w:before="0" w:after="0"/>
                              <w:rPr>
                                <w:sz w:val="14"/>
                                <w:szCs w:val="16"/>
                              </w:rPr>
                            </w:pPr>
                            <w:r>
                              <w:rPr>
                                <w:sz w:val="14"/>
                                <w:szCs w:val="16"/>
                              </w:rPr>
                              <w:t>Sydney NSW 2000</w:t>
                            </w:r>
                          </w:p>
                          <w:p w14:paraId="1C64D16E" w14:textId="77777777" w:rsidR="00847325" w:rsidRDefault="0098054E">
                            <w:pPr>
                              <w:spacing w:before="0" w:after="0"/>
                              <w:rPr>
                                <w:sz w:val="14"/>
                                <w:szCs w:val="16"/>
                              </w:rPr>
                            </w:pPr>
                            <w:r>
                              <w:rPr>
                                <w:sz w:val="14"/>
                                <w:szCs w:val="16"/>
                              </w:rPr>
                              <w:t>02 9241 4188</w:t>
                            </w:r>
                          </w:p>
                          <w:p w14:paraId="62C32A26" w14:textId="77777777" w:rsidR="00C714D2" w:rsidRPr="00662358" w:rsidRDefault="0098054E" w:rsidP="003D000B">
                            <w:pPr>
                              <w:spacing w:before="0" w:after="0"/>
                              <w:rPr>
                                <w:sz w:val="14"/>
                                <w:szCs w:val="16"/>
                              </w:rPr>
                            </w:pPr>
                            <w:r>
                              <w:rPr>
                                <w:sz w:val="14"/>
                                <w:szCs w:val="16"/>
                              </w:rPr>
                              <w:t>sydney@northrop.com.au</w:t>
                            </w:r>
                          </w:p>
                          <w:p w14:paraId="7434CEB1" w14:textId="77777777" w:rsidR="00C714D2" w:rsidRPr="00662358" w:rsidRDefault="00C714D2" w:rsidP="003D000B">
                            <w:pPr>
                              <w:spacing w:before="0" w:after="0"/>
                              <w:rPr>
                                <w:sz w:val="14"/>
                                <w:szCs w:val="16"/>
                              </w:rPr>
                            </w:pPr>
                            <w:r w:rsidRPr="00662358">
                              <w:rPr>
                                <w:sz w:val="14"/>
                                <w:szCs w:val="16"/>
                              </w:rPr>
                              <w:t xml:space="preserve">ABN </w:t>
                            </w:r>
                            <w:r>
                              <w:rPr>
                                <w:sz w:val="14"/>
                                <w:szCs w:val="16"/>
                              </w:rPr>
                              <w:t>81 094 433 100</w:t>
                            </w:r>
                          </w:p>
                        </w:txbxContent>
                      </wps:txbx>
                      <wps:bodyPr rot="0" vert="horz" wrap="square" lIns="91440" tIns="45720" rIns="91440" bIns="45720" anchor="t" anchorCtr="0">
                        <a:spAutoFit/>
                      </wps:bodyPr>
                    </wps:wsp>
                  </wpg:wgp>
                </a:graphicData>
              </a:graphic>
              <wp14:sizeRelH relativeFrom="page">
                <wp14:pctWidth>0</wp14:pctWidth>
              </wp14:sizeRelH>
              <wp14:sizeRelV relativeFrom="page">
                <wp14:pctHeight>0</wp14:pctHeight>
              </wp14:sizeRelV>
            </wp:anchor>
          </w:drawing>
        </mc:Choice>
        <mc:Fallback>
          <w:pict>
            <v:group w14:anchorId="0A29EFA3" id="Group 3" o:spid="_x0000_s1031" style="position:absolute;margin-left:408.1pt;margin-top:-90.05pt;width:171.55pt;height:783.75pt;z-index:251657728" coordsize="21786,99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">
              <v:shape id="Picture 3" o:spid="_x0000_s1032" type="#_x0000_t75" style="position:absolute;width:21786;height:99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">
                <v:imagedata r:id="rId2" o:title=""/>
              </v:shape>
              <v:shape id="Text Box 2" o:spid="_x0000_s1033" type="#_x0000_t202" style="position:absolute;left:3511;top:86465;width:16484;height:7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" filled="f" stroked="f">
                <v:textbox style="mso-fit-shape-to-text:t">
                  <w:txbxContent>
                    <w:p w14:paraId="7AFB37D1" w14:textId="77777777" w:rsidR="00847325" w:rsidRDefault="0098054E">
                      <w:pPr>
                        <w:spacing w:before="0" w:after="0"/>
                        <w:rPr>
                          <w:sz w:val="14"/>
                          <w:szCs w:val="16"/>
                        </w:rPr>
                      </w:pPr>
                      <w:r>
                        <w:rPr>
                          <w:sz w:val="14"/>
                          <w:szCs w:val="16"/>
                        </w:rPr>
                        <w:t>Level 10, 400 George St</w:t>
                      </w:r>
                    </w:p>
                    <w:p w14:paraId="12994125" w14:textId="77777777" w:rsidR="00847325" w:rsidRDefault="0098054E">
                      <w:pPr>
                        <w:spacing w:before="0" w:after="0"/>
                        <w:rPr>
                          <w:sz w:val="14"/>
                          <w:szCs w:val="16"/>
                        </w:rPr>
                      </w:pPr>
                      <w:r>
                        <w:rPr>
                          <w:sz w:val="14"/>
                          <w:szCs w:val="16"/>
                        </w:rPr>
                        <w:t>Sydney NSW 2000</w:t>
                      </w:r>
                    </w:p>
                    <w:p w14:paraId="1C64D16E" w14:textId="77777777" w:rsidR="00847325" w:rsidRDefault="0098054E">
                      <w:pPr>
                        <w:spacing w:before="0" w:after="0"/>
                        <w:rPr>
                          <w:sz w:val="14"/>
                          <w:szCs w:val="16"/>
                        </w:rPr>
                      </w:pPr>
                      <w:r>
                        <w:rPr>
                          <w:sz w:val="14"/>
                          <w:szCs w:val="16"/>
                        </w:rPr>
                        <w:t>02 9241 4188</w:t>
                      </w:r>
                    </w:p>
                    <w:p w14:paraId="62C32A26" w14:textId="77777777" w:rsidR="00C714D2" w:rsidRPr="00662358" w:rsidRDefault="0098054E" w:rsidP="003D000B">
                      <w:pPr>
                        <w:spacing w:before="0" w:after="0"/>
                        <w:rPr>
                          <w:sz w:val="14"/>
                          <w:szCs w:val="16"/>
                        </w:rPr>
                      </w:pPr>
                      <w:r>
                        <w:rPr>
                          <w:sz w:val="14"/>
                          <w:szCs w:val="16"/>
                        </w:rPr>
                        <w:t>sydney@northrop.com.au</w:t>
                      </w:r>
                    </w:p>
                    <w:p w14:paraId="7434CEB1" w14:textId="77777777" w:rsidR="00C714D2" w:rsidRPr="00662358" w:rsidRDefault="00C714D2" w:rsidP="003D000B">
                      <w:pPr>
                        <w:spacing w:before="0" w:after="0"/>
                        <w:rPr>
                          <w:sz w:val="14"/>
                          <w:szCs w:val="16"/>
                        </w:rPr>
                      </w:pPr>
                      <w:r w:rsidRPr="00662358">
                        <w:rPr>
                          <w:sz w:val="14"/>
                          <w:szCs w:val="16"/>
                        </w:rPr>
                        <w:t xml:space="preserve">ABN </w:t>
                      </w:r>
                      <w:r>
                        <w:rPr>
                          <w:sz w:val="14"/>
                          <w:szCs w:val="16"/>
                        </w:rPr>
                        <w:t>81 094 433 100</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DFE3F6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4724A984"/>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CC6E4F9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A4DAB22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5922D888"/>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72FE0656"/>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00C4D34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CA465AE8"/>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1E3933"/>
    <w:multiLevelType w:val="hybridMultilevel"/>
    <w:tmpl w:val="FFFFFFFF"/>
    <w:lvl w:ilvl="0" w:tplc="85989036">
      <w:start w:val="1"/>
      <w:numFmt w:val="bullet"/>
      <w:lvlText w:val=""/>
      <w:lvlJc w:val="left"/>
      <w:pPr>
        <w:ind w:left="720" w:hanging="360"/>
      </w:pPr>
      <w:rPr>
        <w:rFonts w:ascii="Symbol" w:hAnsi="Symbol" w:hint="default"/>
        <w:color w:val="DA1A32" w:themeColor="accent1"/>
        <w:spacing w:val="0"/>
        <w:position w:val="0"/>
      </w:rPr>
    </w:lvl>
    <w:lvl w:ilvl="1" w:tplc="4836AEA0">
      <w:start w:val="1"/>
      <w:numFmt w:val="bullet"/>
      <w:lvlText w:val=""/>
      <w:lvlJc w:val="left"/>
      <w:pPr>
        <w:ind w:left="1440" w:hanging="360"/>
      </w:pPr>
      <w:rPr>
        <w:rFonts w:ascii="Symbol" w:hAnsi="Symbol" w:hint="default"/>
        <w:color w:val="595959"/>
        <w:spacing w:val="0"/>
        <w:position w:val="0"/>
      </w:rPr>
    </w:lvl>
    <w:lvl w:ilvl="2" w:tplc="C6AA0D08">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0783808"/>
    <w:multiLevelType w:val="hybridMultilevel"/>
    <w:tmpl w:val="FFFFFFFF"/>
    <w:lvl w:ilvl="0" w:tplc="62BE9F50">
      <w:numFmt w:val="bullet"/>
      <w:lvlText w:val="-"/>
      <w:lvlJc w:val="left"/>
      <w:pPr>
        <w:ind w:left="720" w:hanging="360"/>
      </w:pPr>
      <w:rPr>
        <w:rFonts w:ascii="Figtree" w:eastAsia="Times New Roman" w:hAnsi="Figtree"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24E29DB"/>
    <w:multiLevelType w:val="multilevel"/>
    <w:tmpl w:val="FFFFFFFF"/>
    <w:styleLink w:val="ListNumberMultiLevel"/>
    <w:lvl w:ilvl="0">
      <w:start w:val="1"/>
      <w:numFmt w:val="decimal"/>
      <w:pStyle w:val="ListBullet"/>
      <w:lvlText w:val="%1."/>
      <w:lvlJc w:val="left"/>
      <w:pPr>
        <w:tabs>
          <w:tab w:val="num" w:pos="227"/>
        </w:tabs>
        <w:ind w:left="227" w:hanging="227"/>
      </w:pPr>
      <w:rPr>
        <w:rFonts w:asciiTheme="minorHAnsi" w:hAnsiTheme="minorHAnsi" w:cs="Times New Roman" w:hint="default"/>
        <w:color w:val="auto"/>
        <w:sz w:val="18"/>
      </w:rPr>
    </w:lvl>
    <w:lvl w:ilvl="1">
      <w:start w:val="1"/>
      <w:numFmt w:val="upperLetter"/>
      <w:pStyle w:val="ListBullet2"/>
      <w:lvlText w:val="%2."/>
      <w:lvlJc w:val="left"/>
      <w:pPr>
        <w:tabs>
          <w:tab w:val="num" w:pos="454"/>
        </w:tabs>
        <w:ind w:left="454" w:hanging="227"/>
      </w:pPr>
      <w:rPr>
        <w:rFonts w:asciiTheme="minorHAnsi" w:hAnsiTheme="minorHAnsi" w:cs="Times New Roman" w:hint="default"/>
        <w:color w:val="auto"/>
        <w:sz w:val="18"/>
      </w:rPr>
    </w:lvl>
    <w:lvl w:ilvl="2">
      <w:start w:val="1"/>
      <w:numFmt w:val="lowerRoman"/>
      <w:pStyle w:val="ListBullet3"/>
      <w:lvlText w:val="%3."/>
      <w:lvlJc w:val="left"/>
      <w:pPr>
        <w:tabs>
          <w:tab w:val="num" w:pos="681"/>
        </w:tabs>
        <w:ind w:left="681" w:hanging="227"/>
      </w:pPr>
      <w:rPr>
        <w:rFonts w:asciiTheme="minorHAnsi" w:hAnsiTheme="minorHAnsi" w:cs="Times New Roman" w:hint="default"/>
        <w:color w:val="auto"/>
        <w:sz w:val="18"/>
      </w:rPr>
    </w:lvl>
    <w:lvl w:ilvl="3">
      <w:start w:val="1"/>
      <w:numFmt w:val="decimal"/>
      <w:pStyle w:val="ListBullet4"/>
      <w:lvlText w:val="%4."/>
      <w:lvlJc w:val="left"/>
      <w:pPr>
        <w:tabs>
          <w:tab w:val="num" w:pos="908"/>
        </w:tabs>
        <w:ind w:left="908" w:hanging="227"/>
      </w:pPr>
      <w:rPr>
        <w:rFonts w:cs="Times New Roman" w:hint="default"/>
      </w:rPr>
    </w:lvl>
    <w:lvl w:ilvl="4">
      <w:start w:val="1"/>
      <w:numFmt w:val="lowerLetter"/>
      <w:lvlText w:val="%5."/>
      <w:lvlJc w:val="left"/>
      <w:pPr>
        <w:tabs>
          <w:tab w:val="num" w:pos="1135"/>
        </w:tabs>
        <w:ind w:left="1135" w:hanging="227"/>
      </w:pPr>
      <w:rPr>
        <w:rFonts w:cs="Times New Roman" w:hint="default"/>
      </w:rPr>
    </w:lvl>
    <w:lvl w:ilvl="5">
      <w:start w:val="1"/>
      <w:numFmt w:val="lowerRoman"/>
      <w:lvlText w:val="%6."/>
      <w:lvlJc w:val="right"/>
      <w:pPr>
        <w:tabs>
          <w:tab w:val="num" w:pos="1362"/>
        </w:tabs>
        <w:ind w:left="1362" w:hanging="227"/>
      </w:pPr>
      <w:rPr>
        <w:rFonts w:cs="Times New Roman" w:hint="default"/>
      </w:rPr>
    </w:lvl>
    <w:lvl w:ilvl="6">
      <w:start w:val="1"/>
      <w:numFmt w:val="decimal"/>
      <w:lvlText w:val="%7."/>
      <w:lvlJc w:val="left"/>
      <w:pPr>
        <w:tabs>
          <w:tab w:val="num" w:pos="1589"/>
        </w:tabs>
        <w:ind w:left="1589" w:hanging="227"/>
      </w:pPr>
      <w:rPr>
        <w:rFonts w:cs="Times New Roman" w:hint="default"/>
      </w:rPr>
    </w:lvl>
    <w:lvl w:ilvl="7">
      <w:start w:val="1"/>
      <w:numFmt w:val="lowerLetter"/>
      <w:lvlText w:val="%8."/>
      <w:lvlJc w:val="left"/>
      <w:pPr>
        <w:tabs>
          <w:tab w:val="num" w:pos="1816"/>
        </w:tabs>
        <w:ind w:left="1816" w:hanging="227"/>
      </w:pPr>
      <w:rPr>
        <w:rFonts w:cs="Times New Roman" w:hint="default"/>
      </w:rPr>
    </w:lvl>
    <w:lvl w:ilvl="8">
      <w:start w:val="1"/>
      <w:numFmt w:val="lowerRoman"/>
      <w:lvlText w:val="%9."/>
      <w:lvlJc w:val="right"/>
      <w:pPr>
        <w:tabs>
          <w:tab w:val="num" w:pos="2043"/>
        </w:tabs>
        <w:ind w:left="2043" w:hanging="227"/>
      </w:pPr>
      <w:rPr>
        <w:rFonts w:cs="Times New Roman" w:hint="default"/>
      </w:rPr>
    </w:lvl>
  </w:abstractNum>
  <w:abstractNum w:abstractNumId="11" w15:restartNumberingAfterBreak="0">
    <w:nsid w:val="035C164A"/>
    <w:multiLevelType w:val="multilevel"/>
    <w:tmpl w:val="FFFFFFFF"/>
    <w:styleLink w:val="Numberedheading"/>
    <w:lvl w:ilvl="0">
      <w:start w:val="1"/>
      <w:numFmt w:val="decimal"/>
      <w:lvlText w:val="%1"/>
      <w:lvlJc w:val="left"/>
      <w:rPr>
        <w:rFonts w:cs="Times New Roman" w:hint="default"/>
        <w:color w:val="DA1A32" w:themeColor="accent1"/>
      </w:rPr>
    </w:lvl>
    <w:lvl w:ilvl="1">
      <w:start w:val="1"/>
      <w:numFmt w:val="decimal"/>
      <w:lvlText w:val="%1.%2."/>
      <w:lvlJc w:val="left"/>
      <w:rPr>
        <w:rFonts w:cs="Times New Roman" w:hint="default"/>
      </w:rPr>
    </w:lvl>
    <w:lvl w:ilvl="2">
      <w:start w:val="1"/>
      <w:numFmt w:val="decimal"/>
      <w:lvlText w:val="%1.%2.%3."/>
      <w:lvlJc w:val="left"/>
      <w:rPr>
        <w:rFonts w:cs="Times New Roman" w:hint="default"/>
      </w:rPr>
    </w:lvl>
    <w:lvl w:ilvl="3">
      <w:start w:val="1"/>
      <w:numFmt w:val="decimal"/>
      <w:lvlText w:val="%1.%2.%3.%4."/>
      <w:lvlJc w:val="left"/>
      <w:rPr>
        <w:rFonts w:cs="Times New Roman" w:hint="default"/>
      </w:rPr>
    </w:lvl>
    <w:lvl w:ilvl="4">
      <w:start w:val="1"/>
      <w:numFmt w:val="decimal"/>
      <w:lvlText w:val="%1.%2.%3.%4.%5."/>
      <w:lvlJc w:val="left"/>
      <w:rPr>
        <w:rFonts w:cs="Times New Roman" w:hint="default"/>
      </w:rPr>
    </w:lvl>
    <w:lvl w:ilvl="5">
      <w:start w:val="1"/>
      <w:numFmt w:val="bullet"/>
      <w:lvlText w:val=""/>
      <w:lvlJc w:val="left"/>
      <w:rPr>
        <w:rFonts w:ascii="Wingdings" w:hAnsi="Wingdings" w:hint="default"/>
      </w:rPr>
    </w:lvl>
    <w:lvl w:ilvl="6">
      <w:start w:val="1"/>
      <w:numFmt w:val="bullet"/>
      <w:lvlText w:val=""/>
      <w:lvlJc w:val="left"/>
      <w:rPr>
        <w:rFonts w:ascii="Symbol" w:hAnsi="Symbol" w:hint="default"/>
      </w:rPr>
    </w:lvl>
    <w:lvl w:ilvl="7">
      <w:start w:val="1"/>
      <w:numFmt w:val="bullet"/>
      <w:lvlText w:val="o"/>
      <w:lvlJc w:val="left"/>
      <w:rPr>
        <w:rFonts w:ascii="Courier New" w:hAnsi="Courier New" w:hint="default"/>
      </w:rPr>
    </w:lvl>
    <w:lvl w:ilvl="8">
      <w:start w:val="1"/>
      <w:numFmt w:val="bullet"/>
      <w:lvlText w:val=""/>
      <w:lvlJc w:val="left"/>
      <w:rPr>
        <w:rFonts w:ascii="Wingdings" w:hAnsi="Wingdings" w:hint="default"/>
      </w:rPr>
    </w:lvl>
  </w:abstractNum>
  <w:abstractNum w:abstractNumId="12" w15:restartNumberingAfterBreak="0">
    <w:nsid w:val="0DEC40B7"/>
    <w:multiLevelType w:val="multilevel"/>
    <w:tmpl w:val="FFFFFFFF"/>
    <w:styleLink w:val="ListBullet0"/>
    <w:lvl w:ilvl="0">
      <w:start w:val="1"/>
      <w:numFmt w:val="bullet"/>
      <w:pStyle w:val="Numbered-Heading1"/>
      <w:lvlText w:val=""/>
      <w:lvlJc w:val="left"/>
      <w:pPr>
        <w:tabs>
          <w:tab w:val="num" w:pos="340"/>
        </w:tabs>
        <w:ind w:left="170" w:hanging="170"/>
      </w:pPr>
      <w:rPr>
        <w:rFonts w:ascii="Symbol" w:hAnsi="Symbol" w:hint="default"/>
        <w:color w:val="36A390" w:themeColor="accent4"/>
      </w:rPr>
    </w:lvl>
    <w:lvl w:ilvl="1">
      <w:start w:val="1"/>
      <w:numFmt w:val="bullet"/>
      <w:pStyle w:val="Numbered-Heading2"/>
      <w:lvlText w:val=""/>
      <w:lvlJc w:val="left"/>
      <w:pPr>
        <w:tabs>
          <w:tab w:val="num" w:pos="510"/>
        </w:tabs>
        <w:ind w:left="340" w:hanging="170"/>
      </w:pPr>
      <w:rPr>
        <w:rFonts w:ascii="Symbol" w:hAnsi="Symbol" w:hint="default"/>
      </w:rPr>
    </w:lvl>
    <w:lvl w:ilvl="2">
      <w:start w:val="1"/>
      <w:numFmt w:val="bullet"/>
      <w:pStyle w:val="Numbered-Heading3"/>
      <w:lvlText w:val=""/>
      <w:lvlJc w:val="left"/>
      <w:pPr>
        <w:tabs>
          <w:tab w:val="num" w:pos="680"/>
        </w:tabs>
        <w:ind w:left="510" w:hanging="170"/>
      </w:pPr>
      <w:rPr>
        <w:rFonts w:ascii="Symbol" w:hAnsi="Symbol" w:hint="default"/>
      </w:rPr>
    </w:lvl>
    <w:lvl w:ilvl="3">
      <w:start w:val="1"/>
      <w:numFmt w:val="bullet"/>
      <w:pStyle w:val="Numbered-Heading4"/>
      <w:lvlText w:val=""/>
      <w:lvlJc w:val="left"/>
      <w:pPr>
        <w:tabs>
          <w:tab w:val="num" w:pos="850"/>
        </w:tabs>
        <w:ind w:left="680" w:hanging="170"/>
      </w:pPr>
      <w:rPr>
        <w:rFonts w:ascii="Symbol" w:hAnsi="Symbol" w:hint="default"/>
      </w:rPr>
    </w:lvl>
    <w:lvl w:ilvl="4">
      <w:start w:val="1"/>
      <w:numFmt w:val="bullet"/>
      <w:pStyle w:val="Numbered-Heading5"/>
      <w:lvlText w:val="o"/>
      <w:lvlJc w:val="left"/>
      <w:pPr>
        <w:tabs>
          <w:tab w:val="num" w:pos="1020"/>
        </w:tabs>
        <w:ind w:left="850" w:hanging="170"/>
      </w:pPr>
      <w:rPr>
        <w:rFonts w:ascii="Courier New" w:hAnsi="Courier New" w:hint="default"/>
      </w:rPr>
    </w:lvl>
    <w:lvl w:ilvl="5">
      <w:start w:val="1"/>
      <w:numFmt w:val="bullet"/>
      <w:lvlText w:val=""/>
      <w:lvlJc w:val="left"/>
      <w:pPr>
        <w:tabs>
          <w:tab w:val="num" w:pos="1190"/>
        </w:tabs>
        <w:ind w:left="1020" w:hanging="170"/>
      </w:pPr>
      <w:rPr>
        <w:rFonts w:ascii="Wingdings" w:hAnsi="Wingdings" w:hint="default"/>
      </w:rPr>
    </w:lvl>
    <w:lvl w:ilvl="6">
      <w:start w:val="1"/>
      <w:numFmt w:val="bullet"/>
      <w:lvlText w:val=""/>
      <w:lvlJc w:val="left"/>
      <w:pPr>
        <w:tabs>
          <w:tab w:val="num" w:pos="1360"/>
        </w:tabs>
        <w:ind w:left="1190" w:hanging="170"/>
      </w:pPr>
      <w:rPr>
        <w:rFonts w:ascii="Symbol" w:hAnsi="Symbol" w:hint="default"/>
      </w:rPr>
    </w:lvl>
    <w:lvl w:ilvl="7">
      <w:start w:val="1"/>
      <w:numFmt w:val="bullet"/>
      <w:lvlText w:val="o"/>
      <w:lvlJc w:val="left"/>
      <w:pPr>
        <w:tabs>
          <w:tab w:val="num" w:pos="1530"/>
        </w:tabs>
        <w:ind w:left="1360" w:hanging="170"/>
      </w:pPr>
      <w:rPr>
        <w:rFonts w:ascii="Courier New" w:hAnsi="Courier New" w:hint="default"/>
      </w:rPr>
    </w:lvl>
    <w:lvl w:ilvl="8">
      <w:start w:val="1"/>
      <w:numFmt w:val="bullet"/>
      <w:lvlText w:val=""/>
      <w:lvlJc w:val="left"/>
      <w:pPr>
        <w:tabs>
          <w:tab w:val="num" w:pos="1700"/>
        </w:tabs>
        <w:ind w:left="1530" w:hanging="170"/>
      </w:pPr>
      <w:rPr>
        <w:rFonts w:ascii="Wingdings" w:hAnsi="Wingdings" w:hint="default"/>
      </w:rPr>
    </w:lvl>
  </w:abstractNum>
  <w:abstractNum w:abstractNumId="13" w15:restartNumberingAfterBreak="0">
    <w:nsid w:val="107F7D65"/>
    <w:multiLevelType w:val="multilevel"/>
    <w:tmpl w:val="FFFFFFFF"/>
    <w:lvl w:ilvl="0">
      <w:start w:val="1"/>
      <w:numFmt w:val="bullet"/>
      <w:pStyle w:val="CV-SectorBullets"/>
      <w:lvlText w:val=""/>
      <w:lvlJc w:val="left"/>
      <w:pPr>
        <w:tabs>
          <w:tab w:val="num" w:pos="340"/>
        </w:tabs>
        <w:ind w:left="170" w:hanging="170"/>
      </w:pPr>
      <w:rPr>
        <w:rFonts w:ascii="Symbol" w:hAnsi="Symbol" w:hint="default"/>
        <w:color w:val="36A390" w:themeColor="accent4"/>
      </w:rPr>
    </w:lvl>
    <w:lvl w:ilvl="1">
      <w:start w:val="1"/>
      <w:numFmt w:val="bullet"/>
      <w:lvlText w:val=""/>
      <w:lvlJc w:val="left"/>
      <w:pPr>
        <w:tabs>
          <w:tab w:val="num" w:pos="510"/>
        </w:tabs>
        <w:ind w:left="340" w:hanging="170"/>
      </w:pPr>
      <w:rPr>
        <w:rFonts w:ascii="Symbol" w:hAnsi="Symbol" w:hint="default"/>
      </w:rPr>
    </w:lvl>
    <w:lvl w:ilvl="2">
      <w:start w:val="1"/>
      <w:numFmt w:val="bullet"/>
      <w:lvlText w:val=""/>
      <w:lvlJc w:val="left"/>
      <w:pPr>
        <w:tabs>
          <w:tab w:val="num" w:pos="680"/>
        </w:tabs>
        <w:ind w:left="510" w:hanging="170"/>
      </w:pPr>
      <w:rPr>
        <w:rFonts w:ascii="Symbol" w:hAnsi="Symbol" w:hint="default"/>
      </w:rPr>
    </w:lvl>
    <w:lvl w:ilvl="3">
      <w:start w:val="1"/>
      <w:numFmt w:val="bullet"/>
      <w:lvlText w:val=""/>
      <w:lvlJc w:val="left"/>
      <w:pPr>
        <w:tabs>
          <w:tab w:val="num" w:pos="850"/>
        </w:tabs>
        <w:ind w:left="680" w:hanging="170"/>
      </w:pPr>
      <w:rPr>
        <w:rFonts w:ascii="Symbol" w:hAnsi="Symbol" w:hint="default"/>
      </w:rPr>
    </w:lvl>
    <w:lvl w:ilvl="4">
      <w:start w:val="1"/>
      <w:numFmt w:val="bullet"/>
      <w:lvlText w:val="o"/>
      <w:lvlJc w:val="left"/>
      <w:pPr>
        <w:tabs>
          <w:tab w:val="num" w:pos="1020"/>
        </w:tabs>
        <w:ind w:left="850" w:hanging="170"/>
      </w:pPr>
      <w:rPr>
        <w:rFonts w:ascii="Courier New" w:hAnsi="Courier New" w:hint="default"/>
      </w:rPr>
    </w:lvl>
    <w:lvl w:ilvl="5">
      <w:start w:val="1"/>
      <w:numFmt w:val="bullet"/>
      <w:lvlText w:val=""/>
      <w:lvlJc w:val="left"/>
      <w:pPr>
        <w:tabs>
          <w:tab w:val="num" w:pos="1190"/>
        </w:tabs>
        <w:ind w:left="1020" w:hanging="170"/>
      </w:pPr>
      <w:rPr>
        <w:rFonts w:ascii="Wingdings" w:hAnsi="Wingdings" w:hint="default"/>
      </w:rPr>
    </w:lvl>
    <w:lvl w:ilvl="6">
      <w:start w:val="1"/>
      <w:numFmt w:val="bullet"/>
      <w:lvlText w:val=""/>
      <w:lvlJc w:val="left"/>
      <w:pPr>
        <w:tabs>
          <w:tab w:val="num" w:pos="1360"/>
        </w:tabs>
        <w:ind w:left="1190" w:hanging="170"/>
      </w:pPr>
      <w:rPr>
        <w:rFonts w:ascii="Symbol" w:hAnsi="Symbol" w:hint="default"/>
      </w:rPr>
    </w:lvl>
    <w:lvl w:ilvl="7">
      <w:start w:val="1"/>
      <w:numFmt w:val="bullet"/>
      <w:lvlText w:val="o"/>
      <w:lvlJc w:val="left"/>
      <w:pPr>
        <w:tabs>
          <w:tab w:val="num" w:pos="1530"/>
        </w:tabs>
        <w:ind w:left="1360" w:hanging="170"/>
      </w:pPr>
      <w:rPr>
        <w:rFonts w:ascii="Courier New" w:hAnsi="Courier New" w:hint="default"/>
      </w:rPr>
    </w:lvl>
    <w:lvl w:ilvl="8">
      <w:start w:val="1"/>
      <w:numFmt w:val="bullet"/>
      <w:lvlText w:val=""/>
      <w:lvlJc w:val="left"/>
      <w:pPr>
        <w:tabs>
          <w:tab w:val="num" w:pos="1700"/>
        </w:tabs>
        <w:ind w:left="1530" w:hanging="170"/>
      </w:pPr>
      <w:rPr>
        <w:rFonts w:ascii="Wingdings" w:hAnsi="Wingdings" w:hint="default"/>
      </w:rPr>
    </w:lvl>
  </w:abstractNum>
  <w:abstractNum w:abstractNumId="14" w15:restartNumberingAfterBreak="0">
    <w:nsid w:val="187035EE"/>
    <w:multiLevelType w:val="multilevel"/>
    <w:tmpl w:val="FFFFFFFF"/>
    <w:styleLink w:val="11111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5" w15:restartNumberingAfterBreak="0">
    <w:nsid w:val="1F6B741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FA6F43"/>
    <w:multiLevelType w:val="hybridMultilevel"/>
    <w:tmpl w:val="FFFFFFFF"/>
    <w:lvl w:ilvl="0" w:tplc="D1D2FBE8">
      <w:start w:val="1"/>
      <w:numFmt w:val="decimal"/>
      <w:pStyle w:val="ListBullet5"/>
      <w:lvlText w:val="%1."/>
      <w:lvlJc w:val="left"/>
      <w:pPr>
        <w:ind w:left="720" w:hanging="360"/>
      </w:pPr>
      <w:rPr>
        <w:rFonts w:cs="Times New Roman" w:hint="default"/>
        <w:sz w:val="48"/>
        <w:szCs w:val="48"/>
      </w:rPr>
    </w:lvl>
    <w:lvl w:ilvl="1" w:tplc="14090019" w:tentative="1">
      <w:start w:val="1"/>
      <w:numFmt w:val="lowerLetter"/>
      <w:lvlText w:val="%2."/>
      <w:lvlJc w:val="left"/>
      <w:pPr>
        <w:ind w:left="1440" w:hanging="360"/>
      </w:pPr>
      <w:rPr>
        <w:rFonts w:cs="Times New Roman"/>
      </w:rPr>
    </w:lvl>
    <w:lvl w:ilvl="2" w:tplc="1409001B" w:tentative="1">
      <w:start w:val="1"/>
      <w:numFmt w:val="lowerRoman"/>
      <w:lvlText w:val="%3."/>
      <w:lvlJc w:val="right"/>
      <w:pPr>
        <w:ind w:left="2160" w:hanging="180"/>
      </w:pPr>
      <w:rPr>
        <w:rFonts w:cs="Times New Roman"/>
      </w:rPr>
    </w:lvl>
    <w:lvl w:ilvl="3" w:tplc="1409000F" w:tentative="1">
      <w:start w:val="1"/>
      <w:numFmt w:val="decimal"/>
      <w:lvlText w:val="%4."/>
      <w:lvlJc w:val="left"/>
      <w:pPr>
        <w:ind w:left="2880" w:hanging="360"/>
      </w:pPr>
      <w:rPr>
        <w:rFonts w:cs="Times New Roman"/>
      </w:rPr>
    </w:lvl>
    <w:lvl w:ilvl="4" w:tplc="14090019" w:tentative="1">
      <w:start w:val="1"/>
      <w:numFmt w:val="lowerLetter"/>
      <w:lvlText w:val="%5."/>
      <w:lvlJc w:val="left"/>
      <w:pPr>
        <w:ind w:left="3600" w:hanging="360"/>
      </w:pPr>
      <w:rPr>
        <w:rFonts w:cs="Times New Roman"/>
      </w:rPr>
    </w:lvl>
    <w:lvl w:ilvl="5" w:tplc="1409001B" w:tentative="1">
      <w:start w:val="1"/>
      <w:numFmt w:val="lowerRoman"/>
      <w:lvlText w:val="%6."/>
      <w:lvlJc w:val="right"/>
      <w:pPr>
        <w:ind w:left="4320" w:hanging="180"/>
      </w:pPr>
      <w:rPr>
        <w:rFonts w:cs="Times New Roman"/>
      </w:rPr>
    </w:lvl>
    <w:lvl w:ilvl="6" w:tplc="1409000F" w:tentative="1">
      <w:start w:val="1"/>
      <w:numFmt w:val="decimal"/>
      <w:lvlText w:val="%7."/>
      <w:lvlJc w:val="left"/>
      <w:pPr>
        <w:ind w:left="5040" w:hanging="360"/>
      </w:pPr>
      <w:rPr>
        <w:rFonts w:cs="Times New Roman"/>
      </w:rPr>
    </w:lvl>
    <w:lvl w:ilvl="7" w:tplc="14090019" w:tentative="1">
      <w:start w:val="1"/>
      <w:numFmt w:val="lowerLetter"/>
      <w:lvlText w:val="%8."/>
      <w:lvlJc w:val="left"/>
      <w:pPr>
        <w:ind w:left="5760" w:hanging="360"/>
      </w:pPr>
      <w:rPr>
        <w:rFonts w:cs="Times New Roman"/>
      </w:rPr>
    </w:lvl>
    <w:lvl w:ilvl="8" w:tplc="1409001B" w:tentative="1">
      <w:start w:val="1"/>
      <w:numFmt w:val="lowerRoman"/>
      <w:lvlText w:val="%9."/>
      <w:lvlJc w:val="right"/>
      <w:pPr>
        <w:ind w:left="6480" w:hanging="180"/>
      </w:pPr>
      <w:rPr>
        <w:rFonts w:cs="Times New Roman"/>
      </w:rPr>
    </w:lvl>
  </w:abstractNum>
  <w:abstractNum w:abstractNumId="17" w15:restartNumberingAfterBreak="0">
    <w:nsid w:val="2C23761F"/>
    <w:multiLevelType w:val="hybridMultilevel"/>
    <w:tmpl w:val="FFFFFFFF"/>
    <w:lvl w:ilvl="0" w:tplc="F78C7C60">
      <w:start w:val="1"/>
      <w:numFmt w:val="bullet"/>
      <w:lvlText w:val=""/>
      <w:lvlJc w:val="left"/>
      <w:pPr>
        <w:ind w:left="720" w:hanging="360"/>
      </w:pPr>
      <w:rPr>
        <w:rFonts w:ascii="Symbol" w:hAnsi="Symbol" w:hint="default"/>
        <w:color w:val="580B07" w:themeColor="accent3"/>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798136D"/>
    <w:multiLevelType w:val="multilevel"/>
    <w:tmpl w:val="BFA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835997">
    <w:abstractNumId w:val="7"/>
  </w:num>
  <w:num w:numId="2" w16cid:durableId="1587223621">
    <w:abstractNumId w:val="5"/>
  </w:num>
  <w:num w:numId="3" w16cid:durableId="666834278">
    <w:abstractNumId w:val="4"/>
  </w:num>
  <w:num w:numId="4" w16cid:durableId="1223561825">
    <w:abstractNumId w:val="3"/>
  </w:num>
  <w:num w:numId="5" w16cid:durableId="1432506038">
    <w:abstractNumId w:val="2"/>
  </w:num>
  <w:num w:numId="6" w16cid:durableId="1733380614">
    <w:abstractNumId w:val="6"/>
  </w:num>
  <w:num w:numId="7" w16cid:durableId="1162310430">
    <w:abstractNumId w:val="1"/>
  </w:num>
  <w:num w:numId="8" w16cid:durableId="452330754">
    <w:abstractNumId w:val="0"/>
  </w:num>
  <w:num w:numId="9" w16cid:durableId="1659580304">
    <w:abstractNumId w:val="14"/>
  </w:num>
  <w:num w:numId="10" w16cid:durableId="1752309380">
    <w:abstractNumId w:val="17"/>
  </w:num>
  <w:num w:numId="11" w16cid:durableId="1416247391">
    <w:abstractNumId w:val="13"/>
  </w:num>
  <w:num w:numId="12" w16cid:durableId="1692100822">
    <w:abstractNumId w:val="8"/>
  </w:num>
  <w:num w:numId="13" w16cid:durableId="889152188">
    <w:abstractNumId w:val="12"/>
  </w:num>
  <w:num w:numId="14" w16cid:durableId="452402668">
    <w:abstractNumId w:val="10"/>
  </w:num>
  <w:num w:numId="15" w16cid:durableId="490559171">
    <w:abstractNumId w:val="16"/>
  </w:num>
  <w:num w:numId="16" w16cid:durableId="1289966470">
    <w:abstractNumId w:val="11"/>
  </w:num>
  <w:num w:numId="17" w16cid:durableId="240993043">
    <w:abstractNumId w:val="14"/>
  </w:num>
  <w:num w:numId="18" w16cid:durableId="1786537394">
    <w:abstractNumId w:val="13"/>
  </w:num>
  <w:num w:numId="19" w16cid:durableId="638538914">
    <w:abstractNumId w:val="17"/>
  </w:num>
  <w:num w:numId="20" w16cid:durableId="301347401">
    <w:abstractNumId w:val="13"/>
  </w:num>
  <w:num w:numId="21" w16cid:durableId="1643803337">
    <w:abstractNumId w:val="13"/>
  </w:num>
  <w:num w:numId="22" w16cid:durableId="1414203421">
    <w:abstractNumId w:val="13"/>
  </w:num>
  <w:num w:numId="23" w16cid:durableId="1764915244">
    <w:abstractNumId w:val="8"/>
  </w:num>
  <w:num w:numId="24" w16cid:durableId="2071344631">
    <w:abstractNumId w:val="10"/>
  </w:num>
  <w:num w:numId="25" w16cid:durableId="152795946">
    <w:abstractNumId w:val="10"/>
  </w:num>
  <w:num w:numId="26" w16cid:durableId="1399861459">
    <w:abstractNumId w:val="10"/>
  </w:num>
  <w:num w:numId="27" w16cid:durableId="1146318244">
    <w:abstractNumId w:val="12"/>
  </w:num>
  <w:num w:numId="28" w16cid:durableId="174274685">
    <w:abstractNumId w:val="10"/>
  </w:num>
  <w:num w:numId="29" w16cid:durableId="1611205217">
    <w:abstractNumId w:val="11"/>
  </w:num>
  <w:num w:numId="30" w16cid:durableId="1629125413">
    <w:abstractNumId w:val="11"/>
  </w:num>
  <w:num w:numId="31" w16cid:durableId="240794869">
    <w:abstractNumId w:val="11"/>
  </w:num>
  <w:num w:numId="32" w16cid:durableId="1125974283">
    <w:abstractNumId w:val="11"/>
  </w:num>
  <w:num w:numId="33" w16cid:durableId="999701379">
    <w:abstractNumId w:val="11"/>
  </w:num>
  <w:num w:numId="34" w16cid:durableId="1400244796">
    <w:abstractNumId w:val="16"/>
  </w:num>
  <w:num w:numId="35" w16cid:durableId="1101534529">
    <w:abstractNumId w:val="11"/>
  </w:num>
  <w:num w:numId="36" w16cid:durableId="77531638">
    <w:abstractNumId w:val="9"/>
  </w:num>
  <w:num w:numId="37" w16cid:durableId="965038986">
    <w:abstractNumId w:val="15"/>
  </w:num>
  <w:num w:numId="38" w16cid:durableId="514418454">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S1sDQ3NTc0sjA2MzBW0lEKTi0uzszPAykwNqsFAEphPBUtAAAA"/>
  </w:docVars>
  <w:rsids>
    <w:rsidRoot w:val="00507932"/>
    <w:rsid w:val="00000586"/>
    <w:rsid w:val="00000FC7"/>
    <w:rsid w:val="000022BA"/>
    <w:rsid w:val="00003293"/>
    <w:rsid w:val="0000639A"/>
    <w:rsid w:val="00006D93"/>
    <w:rsid w:val="00010BFF"/>
    <w:rsid w:val="000129F5"/>
    <w:rsid w:val="000147D9"/>
    <w:rsid w:val="00016302"/>
    <w:rsid w:val="00016945"/>
    <w:rsid w:val="00017629"/>
    <w:rsid w:val="00021EA2"/>
    <w:rsid w:val="00022574"/>
    <w:rsid w:val="00023D64"/>
    <w:rsid w:val="00024A93"/>
    <w:rsid w:val="000263C5"/>
    <w:rsid w:val="00026EEA"/>
    <w:rsid w:val="00026FC1"/>
    <w:rsid w:val="00033B1D"/>
    <w:rsid w:val="00035B0A"/>
    <w:rsid w:val="00037430"/>
    <w:rsid w:val="000375CD"/>
    <w:rsid w:val="000425CE"/>
    <w:rsid w:val="00043F80"/>
    <w:rsid w:val="000456EC"/>
    <w:rsid w:val="0004688F"/>
    <w:rsid w:val="00046EF1"/>
    <w:rsid w:val="000473C8"/>
    <w:rsid w:val="00047797"/>
    <w:rsid w:val="00050217"/>
    <w:rsid w:val="000515A3"/>
    <w:rsid w:val="00051DB4"/>
    <w:rsid w:val="000524CA"/>
    <w:rsid w:val="00052572"/>
    <w:rsid w:val="000552A2"/>
    <w:rsid w:val="000552CA"/>
    <w:rsid w:val="00060098"/>
    <w:rsid w:val="000730C9"/>
    <w:rsid w:val="00074358"/>
    <w:rsid w:val="00074AA9"/>
    <w:rsid w:val="000769E9"/>
    <w:rsid w:val="00083F8B"/>
    <w:rsid w:val="00087EFB"/>
    <w:rsid w:val="00092A5E"/>
    <w:rsid w:val="00094208"/>
    <w:rsid w:val="000945B5"/>
    <w:rsid w:val="00094F42"/>
    <w:rsid w:val="00096248"/>
    <w:rsid w:val="00096771"/>
    <w:rsid w:val="000976D0"/>
    <w:rsid w:val="000A296D"/>
    <w:rsid w:val="000A6A77"/>
    <w:rsid w:val="000A73EB"/>
    <w:rsid w:val="000A7492"/>
    <w:rsid w:val="000A74AE"/>
    <w:rsid w:val="000B1D89"/>
    <w:rsid w:val="000B2B22"/>
    <w:rsid w:val="000B3921"/>
    <w:rsid w:val="000B6CA9"/>
    <w:rsid w:val="000C0BB4"/>
    <w:rsid w:val="000C0C04"/>
    <w:rsid w:val="000C57F0"/>
    <w:rsid w:val="000C6C17"/>
    <w:rsid w:val="000D0BFF"/>
    <w:rsid w:val="000D1442"/>
    <w:rsid w:val="000D25D2"/>
    <w:rsid w:val="000D6894"/>
    <w:rsid w:val="000E075A"/>
    <w:rsid w:val="000E1469"/>
    <w:rsid w:val="000E21B2"/>
    <w:rsid w:val="000E4165"/>
    <w:rsid w:val="000E4312"/>
    <w:rsid w:val="000E72E7"/>
    <w:rsid w:val="000E72FF"/>
    <w:rsid w:val="000F0D9F"/>
    <w:rsid w:val="000F3744"/>
    <w:rsid w:val="000F4344"/>
    <w:rsid w:val="000F474A"/>
    <w:rsid w:val="000F4995"/>
    <w:rsid w:val="000F4E52"/>
    <w:rsid w:val="00101A45"/>
    <w:rsid w:val="00101D18"/>
    <w:rsid w:val="00101F03"/>
    <w:rsid w:val="00101F4C"/>
    <w:rsid w:val="00103F6C"/>
    <w:rsid w:val="00106C63"/>
    <w:rsid w:val="00110554"/>
    <w:rsid w:val="00110EFB"/>
    <w:rsid w:val="0011113C"/>
    <w:rsid w:val="001114D7"/>
    <w:rsid w:val="00114504"/>
    <w:rsid w:val="00114AC9"/>
    <w:rsid w:val="00117892"/>
    <w:rsid w:val="001216E4"/>
    <w:rsid w:val="00122784"/>
    <w:rsid w:val="0012596F"/>
    <w:rsid w:val="00132B39"/>
    <w:rsid w:val="0013465E"/>
    <w:rsid w:val="00136CCF"/>
    <w:rsid w:val="001375E5"/>
    <w:rsid w:val="00137918"/>
    <w:rsid w:val="001468DD"/>
    <w:rsid w:val="001479D0"/>
    <w:rsid w:val="00156ABC"/>
    <w:rsid w:val="001602B1"/>
    <w:rsid w:val="001611B6"/>
    <w:rsid w:val="0016269A"/>
    <w:rsid w:val="00165C50"/>
    <w:rsid w:val="001724CB"/>
    <w:rsid w:val="001728A6"/>
    <w:rsid w:val="00173DF8"/>
    <w:rsid w:val="001830C1"/>
    <w:rsid w:val="001833F4"/>
    <w:rsid w:val="00183DD6"/>
    <w:rsid w:val="001863C8"/>
    <w:rsid w:val="00194544"/>
    <w:rsid w:val="00195C6B"/>
    <w:rsid w:val="001A0C62"/>
    <w:rsid w:val="001A1BA3"/>
    <w:rsid w:val="001A3BBB"/>
    <w:rsid w:val="001A5098"/>
    <w:rsid w:val="001A64D6"/>
    <w:rsid w:val="001A7439"/>
    <w:rsid w:val="001B73DD"/>
    <w:rsid w:val="001B7EB6"/>
    <w:rsid w:val="001C0DA1"/>
    <w:rsid w:val="001D34F1"/>
    <w:rsid w:val="001D3B70"/>
    <w:rsid w:val="001D3FF4"/>
    <w:rsid w:val="001D5954"/>
    <w:rsid w:val="001D77B7"/>
    <w:rsid w:val="001E0735"/>
    <w:rsid w:val="001E4526"/>
    <w:rsid w:val="001E4F36"/>
    <w:rsid w:val="001E5607"/>
    <w:rsid w:val="001E666B"/>
    <w:rsid w:val="001F4D88"/>
    <w:rsid w:val="001F5192"/>
    <w:rsid w:val="001F6BAA"/>
    <w:rsid w:val="0020059D"/>
    <w:rsid w:val="00201558"/>
    <w:rsid w:val="00202254"/>
    <w:rsid w:val="002030B8"/>
    <w:rsid w:val="002059DE"/>
    <w:rsid w:val="00206B87"/>
    <w:rsid w:val="00206E70"/>
    <w:rsid w:val="00210991"/>
    <w:rsid w:val="00211762"/>
    <w:rsid w:val="0021185D"/>
    <w:rsid w:val="0021210E"/>
    <w:rsid w:val="00216B28"/>
    <w:rsid w:val="00216FE7"/>
    <w:rsid w:val="002208A3"/>
    <w:rsid w:val="00220C11"/>
    <w:rsid w:val="00223D42"/>
    <w:rsid w:val="00225C77"/>
    <w:rsid w:val="00226441"/>
    <w:rsid w:val="0022651C"/>
    <w:rsid w:val="002271DB"/>
    <w:rsid w:val="00232736"/>
    <w:rsid w:val="00232DB1"/>
    <w:rsid w:val="00233036"/>
    <w:rsid w:val="00233A10"/>
    <w:rsid w:val="00234886"/>
    <w:rsid w:val="002373D0"/>
    <w:rsid w:val="0024160E"/>
    <w:rsid w:val="00241CA8"/>
    <w:rsid w:val="00243F0F"/>
    <w:rsid w:val="002449A1"/>
    <w:rsid w:val="00244D40"/>
    <w:rsid w:val="0024558C"/>
    <w:rsid w:val="00245C7C"/>
    <w:rsid w:val="00245CBB"/>
    <w:rsid w:val="0025050A"/>
    <w:rsid w:val="002532B0"/>
    <w:rsid w:val="00253D1A"/>
    <w:rsid w:val="00255655"/>
    <w:rsid w:val="00255F51"/>
    <w:rsid w:val="002561EC"/>
    <w:rsid w:val="00261B1F"/>
    <w:rsid w:val="00266167"/>
    <w:rsid w:val="00272DDC"/>
    <w:rsid w:val="00272EB7"/>
    <w:rsid w:val="0027718F"/>
    <w:rsid w:val="002774CE"/>
    <w:rsid w:val="002855CC"/>
    <w:rsid w:val="002863EF"/>
    <w:rsid w:val="00286567"/>
    <w:rsid w:val="00290B24"/>
    <w:rsid w:val="002929A6"/>
    <w:rsid w:val="00295C1C"/>
    <w:rsid w:val="002A1F69"/>
    <w:rsid w:val="002A37B8"/>
    <w:rsid w:val="002A3F74"/>
    <w:rsid w:val="002A473C"/>
    <w:rsid w:val="002A5F24"/>
    <w:rsid w:val="002A6DFF"/>
    <w:rsid w:val="002B3077"/>
    <w:rsid w:val="002B346B"/>
    <w:rsid w:val="002B3CCF"/>
    <w:rsid w:val="002B48B4"/>
    <w:rsid w:val="002B62D3"/>
    <w:rsid w:val="002B6D43"/>
    <w:rsid w:val="002B73CA"/>
    <w:rsid w:val="002B7615"/>
    <w:rsid w:val="002B7660"/>
    <w:rsid w:val="002C0C4E"/>
    <w:rsid w:val="002C246C"/>
    <w:rsid w:val="002C3A7D"/>
    <w:rsid w:val="002C5043"/>
    <w:rsid w:val="002C5851"/>
    <w:rsid w:val="002C5FDF"/>
    <w:rsid w:val="002D33E7"/>
    <w:rsid w:val="002D403C"/>
    <w:rsid w:val="002E14A9"/>
    <w:rsid w:val="002E1688"/>
    <w:rsid w:val="002E2224"/>
    <w:rsid w:val="002E47DB"/>
    <w:rsid w:val="002E59CA"/>
    <w:rsid w:val="002F0AD3"/>
    <w:rsid w:val="002F1DC2"/>
    <w:rsid w:val="002F2033"/>
    <w:rsid w:val="002F54D4"/>
    <w:rsid w:val="002F60E7"/>
    <w:rsid w:val="002F61D3"/>
    <w:rsid w:val="002F7516"/>
    <w:rsid w:val="00300D44"/>
    <w:rsid w:val="003014FD"/>
    <w:rsid w:val="00302CD3"/>
    <w:rsid w:val="0030373A"/>
    <w:rsid w:val="00304DD5"/>
    <w:rsid w:val="00306082"/>
    <w:rsid w:val="0030669B"/>
    <w:rsid w:val="003073FB"/>
    <w:rsid w:val="00311377"/>
    <w:rsid w:val="00314E65"/>
    <w:rsid w:val="00316228"/>
    <w:rsid w:val="00320395"/>
    <w:rsid w:val="0032123A"/>
    <w:rsid w:val="0032609D"/>
    <w:rsid w:val="003275F5"/>
    <w:rsid w:val="003321AC"/>
    <w:rsid w:val="0033603F"/>
    <w:rsid w:val="003378D6"/>
    <w:rsid w:val="00340CF7"/>
    <w:rsid w:val="00340ED8"/>
    <w:rsid w:val="003439E4"/>
    <w:rsid w:val="00344C99"/>
    <w:rsid w:val="00347F69"/>
    <w:rsid w:val="003511E8"/>
    <w:rsid w:val="00351B52"/>
    <w:rsid w:val="00352A01"/>
    <w:rsid w:val="00353772"/>
    <w:rsid w:val="00355F09"/>
    <w:rsid w:val="0035666D"/>
    <w:rsid w:val="00356EC9"/>
    <w:rsid w:val="00357475"/>
    <w:rsid w:val="0035794E"/>
    <w:rsid w:val="00361F53"/>
    <w:rsid w:val="003627AE"/>
    <w:rsid w:val="0036320A"/>
    <w:rsid w:val="00364479"/>
    <w:rsid w:val="0036571F"/>
    <w:rsid w:val="003674C1"/>
    <w:rsid w:val="00370AC4"/>
    <w:rsid w:val="00371779"/>
    <w:rsid w:val="003740F9"/>
    <w:rsid w:val="00376791"/>
    <w:rsid w:val="003771E3"/>
    <w:rsid w:val="00377802"/>
    <w:rsid w:val="003806AC"/>
    <w:rsid w:val="00381A97"/>
    <w:rsid w:val="0038319C"/>
    <w:rsid w:val="003919CB"/>
    <w:rsid w:val="0039353D"/>
    <w:rsid w:val="003937C0"/>
    <w:rsid w:val="00394A60"/>
    <w:rsid w:val="00396160"/>
    <w:rsid w:val="0039654B"/>
    <w:rsid w:val="003A0B23"/>
    <w:rsid w:val="003A34B3"/>
    <w:rsid w:val="003A495D"/>
    <w:rsid w:val="003A59D9"/>
    <w:rsid w:val="003A7725"/>
    <w:rsid w:val="003B3012"/>
    <w:rsid w:val="003C01B7"/>
    <w:rsid w:val="003C07C0"/>
    <w:rsid w:val="003C27E8"/>
    <w:rsid w:val="003C435F"/>
    <w:rsid w:val="003C4D59"/>
    <w:rsid w:val="003C4DC4"/>
    <w:rsid w:val="003C4FA0"/>
    <w:rsid w:val="003D000B"/>
    <w:rsid w:val="003D2046"/>
    <w:rsid w:val="003D21D6"/>
    <w:rsid w:val="003D58FF"/>
    <w:rsid w:val="003D704D"/>
    <w:rsid w:val="003D780A"/>
    <w:rsid w:val="003E2217"/>
    <w:rsid w:val="003E26F4"/>
    <w:rsid w:val="003E2917"/>
    <w:rsid w:val="003E45F5"/>
    <w:rsid w:val="003F131D"/>
    <w:rsid w:val="003F1C64"/>
    <w:rsid w:val="003F4418"/>
    <w:rsid w:val="003F50F7"/>
    <w:rsid w:val="00402005"/>
    <w:rsid w:val="004026D7"/>
    <w:rsid w:val="00402BEE"/>
    <w:rsid w:val="00403E8D"/>
    <w:rsid w:val="0040508B"/>
    <w:rsid w:val="004066F3"/>
    <w:rsid w:val="00407718"/>
    <w:rsid w:val="00410EBE"/>
    <w:rsid w:val="00417EA9"/>
    <w:rsid w:val="00421C50"/>
    <w:rsid w:val="00424A16"/>
    <w:rsid w:val="0042618B"/>
    <w:rsid w:val="004277C7"/>
    <w:rsid w:val="00431AEA"/>
    <w:rsid w:val="00432096"/>
    <w:rsid w:val="00432F55"/>
    <w:rsid w:val="00435DBC"/>
    <w:rsid w:val="004360E3"/>
    <w:rsid w:val="0043637D"/>
    <w:rsid w:val="004417DF"/>
    <w:rsid w:val="00445B1F"/>
    <w:rsid w:val="00445DD5"/>
    <w:rsid w:val="00446266"/>
    <w:rsid w:val="0044786D"/>
    <w:rsid w:val="004556F3"/>
    <w:rsid w:val="00457F17"/>
    <w:rsid w:val="0046057D"/>
    <w:rsid w:val="004615B7"/>
    <w:rsid w:val="004631E0"/>
    <w:rsid w:val="0046582A"/>
    <w:rsid w:val="00470FCA"/>
    <w:rsid w:val="004737D1"/>
    <w:rsid w:val="004766A5"/>
    <w:rsid w:val="00477030"/>
    <w:rsid w:val="00481B0E"/>
    <w:rsid w:val="0048333D"/>
    <w:rsid w:val="004842F4"/>
    <w:rsid w:val="00484B76"/>
    <w:rsid w:val="00491327"/>
    <w:rsid w:val="004946D0"/>
    <w:rsid w:val="004946D8"/>
    <w:rsid w:val="00495C96"/>
    <w:rsid w:val="00496C43"/>
    <w:rsid w:val="00497D88"/>
    <w:rsid w:val="004A0E11"/>
    <w:rsid w:val="004A11F2"/>
    <w:rsid w:val="004A22DD"/>
    <w:rsid w:val="004A28FC"/>
    <w:rsid w:val="004A2EF9"/>
    <w:rsid w:val="004A32E8"/>
    <w:rsid w:val="004A3A52"/>
    <w:rsid w:val="004A3EDC"/>
    <w:rsid w:val="004A5688"/>
    <w:rsid w:val="004A6959"/>
    <w:rsid w:val="004A6DF3"/>
    <w:rsid w:val="004B2B23"/>
    <w:rsid w:val="004B4092"/>
    <w:rsid w:val="004B6D21"/>
    <w:rsid w:val="004C0B00"/>
    <w:rsid w:val="004C140D"/>
    <w:rsid w:val="004C1BFB"/>
    <w:rsid w:val="004C38AE"/>
    <w:rsid w:val="004C4CE2"/>
    <w:rsid w:val="004C4FB6"/>
    <w:rsid w:val="004C644D"/>
    <w:rsid w:val="004C6487"/>
    <w:rsid w:val="004C7F0A"/>
    <w:rsid w:val="004D6655"/>
    <w:rsid w:val="004E2A73"/>
    <w:rsid w:val="004E2B67"/>
    <w:rsid w:val="004E34C6"/>
    <w:rsid w:val="004E5745"/>
    <w:rsid w:val="004E7290"/>
    <w:rsid w:val="004F0D01"/>
    <w:rsid w:val="004F11A8"/>
    <w:rsid w:val="00503073"/>
    <w:rsid w:val="005043A0"/>
    <w:rsid w:val="00504867"/>
    <w:rsid w:val="005051B1"/>
    <w:rsid w:val="00507016"/>
    <w:rsid w:val="00507932"/>
    <w:rsid w:val="0051615E"/>
    <w:rsid w:val="00516536"/>
    <w:rsid w:val="00517C3E"/>
    <w:rsid w:val="00521500"/>
    <w:rsid w:val="00521AE3"/>
    <w:rsid w:val="005242EE"/>
    <w:rsid w:val="005261BB"/>
    <w:rsid w:val="00526B29"/>
    <w:rsid w:val="0052744C"/>
    <w:rsid w:val="00533204"/>
    <w:rsid w:val="00533691"/>
    <w:rsid w:val="00534E9B"/>
    <w:rsid w:val="005375D1"/>
    <w:rsid w:val="00537884"/>
    <w:rsid w:val="005407D1"/>
    <w:rsid w:val="00540C1D"/>
    <w:rsid w:val="005421CC"/>
    <w:rsid w:val="00542D29"/>
    <w:rsid w:val="00542D69"/>
    <w:rsid w:val="00542FF7"/>
    <w:rsid w:val="005432E3"/>
    <w:rsid w:val="0054464A"/>
    <w:rsid w:val="00545149"/>
    <w:rsid w:val="00545E8C"/>
    <w:rsid w:val="00547F69"/>
    <w:rsid w:val="00547F93"/>
    <w:rsid w:val="00551905"/>
    <w:rsid w:val="00552B4C"/>
    <w:rsid w:val="00553458"/>
    <w:rsid w:val="005534C9"/>
    <w:rsid w:val="00553637"/>
    <w:rsid w:val="0055460F"/>
    <w:rsid w:val="00555EAD"/>
    <w:rsid w:val="005624B0"/>
    <w:rsid w:val="0056459C"/>
    <w:rsid w:val="005648B8"/>
    <w:rsid w:val="005665AB"/>
    <w:rsid w:val="00567C43"/>
    <w:rsid w:val="0057093C"/>
    <w:rsid w:val="0057126B"/>
    <w:rsid w:val="00575AF6"/>
    <w:rsid w:val="005802FB"/>
    <w:rsid w:val="00580B78"/>
    <w:rsid w:val="00585682"/>
    <w:rsid w:val="00586D74"/>
    <w:rsid w:val="0059087B"/>
    <w:rsid w:val="005908C6"/>
    <w:rsid w:val="0059384D"/>
    <w:rsid w:val="00593B89"/>
    <w:rsid w:val="00594FF6"/>
    <w:rsid w:val="005A1B39"/>
    <w:rsid w:val="005A479B"/>
    <w:rsid w:val="005A4B08"/>
    <w:rsid w:val="005A4B1A"/>
    <w:rsid w:val="005A5672"/>
    <w:rsid w:val="005A5927"/>
    <w:rsid w:val="005A6997"/>
    <w:rsid w:val="005A7D9D"/>
    <w:rsid w:val="005B15CA"/>
    <w:rsid w:val="005B22C5"/>
    <w:rsid w:val="005B4663"/>
    <w:rsid w:val="005B4C53"/>
    <w:rsid w:val="005C1115"/>
    <w:rsid w:val="005C12FA"/>
    <w:rsid w:val="005C1F88"/>
    <w:rsid w:val="005C2A53"/>
    <w:rsid w:val="005C3F22"/>
    <w:rsid w:val="005C491F"/>
    <w:rsid w:val="005C50D2"/>
    <w:rsid w:val="005C5B44"/>
    <w:rsid w:val="005D0209"/>
    <w:rsid w:val="005D0491"/>
    <w:rsid w:val="005D2CFF"/>
    <w:rsid w:val="005D2DA7"/>
    <w:rsid w:val="005E2DD0"/>
    <w:rsid w:val="005E41A4"/>
    <w:rsid w:val="005E5E96"/>
    <w:rsid w:val="005E63D6"/>
    <w:rsid w:val="005F0015"/>
    <w:rsid w:val="005F0719"/>
    <w:rsid w:val="005F07F6"/>
    <w:rsid w:val="005F3A80"/>
    <w:rsid w:val="005F5E07"/>
    <w:rsid w:val="00600207"/>
    <w:rsid w:val="00600872"/>
    <w:rsid w:val="00602627"/>
    <w:rsid w:val="00605060"/>
    <w:rsid w:val="00605E76"/>
    <w:rsid w:val="00607776"/>
    <w:rsid w:val="00607DFF"/>
    <w:rsid w:val="00607F0F"/>
    <w:rsid w:val="00620225"/>
    <w:rsid w:val="00621894"/>
    <w:rsid w:val="006218FD"/>
    <w:rsid w:val="00624A11"/>
    <w:rsid w:val="00627000"/>
    <w:rsid w:val="0063020C"/>
    <w:rsid w:val="00634FB8"/>
    <w:rsid w:val="00635C73"/>
    <w:rsid w:val="00637114"/>
    <w:rsid w:val="00637328"/>
    <w:rsid w:val="00637881"/>
    <w:rsid w:val="00641411"/>
    <w:rsid w:val="00647AD7"/>
    <w:rsid w:val="00652205"/>
    <w:rsid w:val="0065447A"/>
    <w:rsid w:val="00654953"/>
    <w:rsid w:val="006552B0"/>
    <w:rsid w:val="00662358"/>
    <w:rsid w:val="00662362"/>
    <w:rsid w:val="006668C4"/>
    <w:rsid w:val="00670E5E"/>
    <w:rsid w:val="00672094"/>
    <w:rsid w:val="00672E18"/>
    <w:rsid w:val="006748BA"/>
    <w:rsid w:val="00675208"/>
    <w:rsid w:val="00676022"/>
    <w:rsid w:val="006760D5"/>
    <w:rsid w:val="00677517"/>
    <w:rsid w:val="00677718"/>
    <w:rsid w:val="006814DB"/>
    <w:rsid w:val="00681CD7"/>
    <w:rsid w:val="00685302"/>
    <w:rsid w:val="00686D6F"/>
    <w:rsid w:val="006901E0"/>
    <w:rsid w:val="006904F2"/>
    <w:rsid w:val="00691115"/>
    <w:rsid w:val="00693463"/>
    <w:rsid w:val="00694396"/>
    <w:rsid w:val="00695403"/>
    <w:rsid w:val="00697E2F"/>
    <w:rsid w:val="006A3502"/>
    <w:rsid w:val="006A4B93"/>
    <w:rsid w:val="006A67C7"/>
    <w:rsid w:val="006A6FAA"/>
    <w:rsid w:val="006B059B"/>
    <w:rsid w:val="006B0E85"/>
    <w:rsid w:val="006B1558"/>
    <w:rsid w:val="006B2E42"/>
    <w:rsid w:val="006B3957"/>
    <w:rsid w:val="006C2233"/>
    <w:rsid w:val="006C2CFD"/>
    <w:rsid w:val="006C2DCB"/>
    <w:rsid w:val="006C3272"/>
    <w:rsid w:val="006C4CD3"/>
    <w:rsid w:val="006C509F"/>
    <w:rsid w:val="006C609C"/>
    <w:rsid w:val="006D0921"/>
    <w:rsid w:val="006D37EE"/>
    <w:rsid w:val="006D3975"/>
    <w:rsid w:val="006D5979"/>
    <w:rsid w:val="006D5AD8"/>
    <w:rsid w:val="006E101B"/>
    <w:rsid w:val="006E2AD1"/>
    <w:rsid w:val="006E3BC1"/>
    <w:rsid w:val="006E3CC2"/>
    <w:rsid w:val="006E7F85"/>
    <w:rsid w:val="006F00C0"/>
    <w:rsid w:val="006F1043"/>
    <w:rsid w:val="006F65AA"/>
    <w:rsid w:val="006F68FC"/>
    <w:rsid w:val="0070034F"/>
    <w:rsid w:val="0070076E"/>
    <w:rsid w:val="00702B79"/>
    <w:rsid w:val="00704DBD"/>
    <w:rsid w:val="007051FD"/>
    <w:rsid w:val="007059D4"/>
    <w:rsid w:val="007072A1"/>
    <w:rsid w:val="007117D6"/>
    <w:rsid w:val="0071227B"/>
    <w:rsid w:val="00712806"/>
    <w:rsid w:val="00714BB6"/>
    <w:rsid w:val="00717BBD"/>
    <w:rsid w:val="007211EC"/>
    <w:rsid w:val="00721429"/>
    <w:rsid w:val="007231FB"/>
    <w:rsid w:val="0072506D"/>
    <w:rsid w:val="00725A02"/>
    <w:rsid w:val="007273F9"/>
    <w:rsid w:val="00727FD4"/>
    <w:rsid w:val="0073011E"/>
    <w:rsid w:val="007309FA"/>
    <w:rsid w:val="00730C26"/>
    <w:rsid w:val="00731613"/>
    <w:rsid w:val="00733F32"/>
    <w:rsid w:val="0073417B"/>
    <w:rsid w:val="00736455"/>
    <w:rsid w:val="00736BE4"/>
    <w:rsid w:val="00746CE9"/>
    <w:rsid w:val="00747E71"/>
    <w:rsid w:val="007503BD"/>
    <w:rsid w:val="00750CB7"/>
    <w:rsid w:val="00754975"/>
    <w:rsid w:val="00754BFE"/>
    <w:rsid w:val="00754D08"/>
    <w:rsid w:val="00754DFD"/>
    <w:rsid w:val="007618D5"/>
    <w:rsid w:val="007627AC"/>
    <w:rsid w:val="0076692E"/>
    <w:rsid w:val="007678B8"/>
    <w:rsid w:val="0077405E"/>
    <w:rsid w:val="00774658"/>
    <w:rsid w:val="00777293"/>
    <w:rsid w:val="00777573"/>
    <w:rsid w:val="007822F7"/>
    <w:rsid w:val="00785C46"/>
    <w:rsid w:val="00785D78"/>
    <w:rsid w:val="007919A3"/>
    <w:rsid w:val="007951A6"/>
    <w:rsid w:val="007A02EA"/>
    <w:rsid w:val="007A1ECA"/>
    <w:rsid w:val="007A2597"/>
    <w:rsid w:val="007A30DE"/>
    <w:rsid w:val="007A3B97"/>
    <w:rsid w:val="007A70A4"/>
    <w:rsid w:val="007A7A81"/>
    <w:rsid w:val="007B146E"/>
    <w:rsid w:val="007B2DCF"/>
    <w:rsid w:val="007B2E72"/>
    <w:rsid w:val="007B4111"/>
    <w:rsid w:val="007B446D"/>
    <w:rsid w:val="007B5618"/>
    <w:rsid w:val="007C7F4D"/>
    <w:rsid w:val="007D03BD"/>
    <w:rsid w:val="007D1393"/>
    <w:rsid w:val="007D3FE5"/>
    <w:rsid w:val="007D646F"/>
    <w:rsid w:val="007D795D"/>
    <w:rsid w:val="007E35CB"/>
    <w:rsid w:val="007E4109"/>
    <w:rsid w:val="007E49DA"/>
    <w:rsid w:val="007E7AB8"/>
    <w:rsid w:val="007F07B1"/>
    <w:rsid w:val="007F2F5F"/>
    <w:rsid w:val="007F581F"/>
    <w:rsid w:val="007F7094"/>
    <w:rsid w:val="00800553"/>
    <w:rsid w:val="00800D9C"/>
    <w:rsid w:val="00801805"/>
    <w:rsid w:val="00801DB9"/>
    <w:rsid w:val="008021E5"/>
    <w:rsid w:val="008023C8"/>
    <w:rsid w:val="00805BA6"/>
    <w:rsid w:val="00805DA0"/>
    <w:rsid w:val="00806CDF"/>
    <w:rsid w:val="00810D5F"/>
    <w:rsid w:val="008110BC"/>
    <w:rsid w:val="0081205C"/>
    <w:rsid w:val="008127E1"/>
    <w:rsid w:val="00814CB2"/>
    <w:rsid w:val="00815732"/>
    <w:rsid w:val="00815AE8"/>
    <w:rsid w:val="00822025"/>
    <w:rsid w:val="00823ABC"/>
    <w:rsid w:val="008248B5"/>
    <w:rsid w:val="00825050"/>
    <w:rsid w:val="00832B76"/>
    <w:rsid w:val="0083490E"/>
    <w:rsid w:val="008354BA"/>
    <w:rsid w:val="00835A1E"/>
    <w:rsid w:val="00837A18"/>
    <w:rsid w:val="00841F56"/>
    <w:rsid w:val="00842DFF"/>
    <w:rsid w:val="00843980"/>
    <w:rsid w:val="0084706B"/>
    <w:rsid w:val="00847325"/>
    <w:rsid w:val="00852A53"/>
    <w:rsid w:val="0085557D"/>
    <w:rsid w:val="00860782"/>
    <w:rsid w:val="00862D43"/>
    <w:rsid w:val="00865E24"/>
    <w:rsid w:val="0087232E"/>
    <w:rsid w:val="0087319A"/>
    <w:rsid w:val="0087743F"/>
    <w:rsid w:val="008778F9"/>
    <w:rsid w:val="00883D3E"/>
    <w:rsid w:val="008847CE"/>
    <w:rsid w:val="0088512C"/>
    <w:rsid w:val="008867C1"/>
    <w:rsid w:val="00893FE7"/>
    <w:rsid w:val="00894B44"/>
    <w:rsid w:val="00895B94"/>
    <w:rsid w:val="00895E61"/>
    <w:rsid w:val="008A1E99"/>
    <w:rsid w:val="008B209C"/>
    <w:rsid w:val="008B3D45"/>
    <w:rsid w:val="008B533C"/>
    <w:rsid w:val="008B67C4"/>
    <w:rsid w:val="008B684C"/>
    <w:rsid w:val="008B687D"/>
    <w:rsid w:val="008C0DFA"/>
    <w:rsid w:val="008C7314"/>
    <w:rsid w:val="008D473C"/>
    <w:rsid w:val="008D4A18"/>
    <w:rsid w:val="008D4F3F"/>
    <w:rsid w:val="008D7331"/>
    <w:rsid w:val="008D7CED"/>
    <w:rsid w:val="008E17B7"/>
    <w:rsid w:val="008E24D1"/>
    <w:rsid w:val="008E348C"/>
    <w:rsid w:val="008E46EF"/>
    <w:rsid w:val="008E4CEA"/>
    <w:rsid w:val="008F1292"/>
    <w:rsid w:val="008F3C11"/>
    <w:rsid w:val="008F3E6E"/>
    <w:rsid w:val="008F4126"/>
    <w:rsid w:val="008F4897"/>
    <w:rsid w:val="008F66A7"/>
    <w:rsid w:val="009015B4"/>
    <w:rsid w:val="009026F7"/>
    <w:rsid w:val="009046A0"/>
    <w:rsid w:val="00907889"/>
    <w:rsid w:val="00910CA6"/>
    <w:rsid w:val="00911161"/>
    <w:rsid w:val="009111BA"/>
    <w:rsid w:val="0091157B"/>
    <w:rsid w:val="00911CCC"/>
    <w:rsid w:val="009121A8"/>
    <w:rsid w:val="0091698E"/>
    <w:rsid w:val="00917444"/>
    <w:rsid w:val="009214A1"/>
    <w:rsid w:val="00921637"/>
    <w:rsid w:val="00921B0E"/>
    <w:rsid w:val="00922DC6"/>
    <w:rsid w:val="00923DD7"/>
    <w:rsid w:val="00924CB8"/>
    <w:rsid w:val="00926A54"/>
    <w:rsid w:val="00930567"/>
    <w:rsid w:val="009319B9"/>
    <w:rsid w:val="00932786"/>
    <w:rsid w:val="00932863"/>
    <w:rsid w:val="00936536"/>
    <w:rsid w:val="009411B9"/>
    <w:rsid w:val="00942D9F"/>
    <w:rsid w:val="00943FB9"/>
    <w:rsid w:val="009500B8"/>
    <w:rsid w:val="00952E1C"/>
    <w:rsid w:val="00956F38"/>
    <w:rsid w:val="00957946"/>
    <w:rsid w:val="0096088C"/>
    <w:rsid w:val="00966E86"/>
    <w:rsid w:val="00971D77"/>
    <w:rsid w:val="009728EB"/>
    <w:rsid w:val="00972F5C"/>
    <w:rsid w:val="00974ADE"/>
    <w:rsid w:val="00975CA9"/>
    <w:rsid w:val="00976CE4"/>
    <w:rsid w:val="0098054E"/>
    <w:rsid w:val="00982C91"/>
    <w:rsid w:val="00983707"/>
    <w:rsid w:val="00983F5A"/>
    <w:rsid w:val="00986F11"/>
    <w:rsid w:val="00987AD6"/>
    <w:rsid w:val="00987DD8"/>
    <w:rsid w:val="0099005F"/>
    <w:rsid w:val="00994C16"/>
    <w:rsid w:val="0099789E"/>
    <w:rsid w:val="009A1CF6"/>
    <w:rsid w:val="009A1D32"/>
    <w:rsid w:val="009A27AE"/>
    <w:rsid w:val="009A45C9"/>
    <w:rsid w:val="009A529F"/>
    <w:rsid w:val="009A646E"/>
    <w:rsid w:val="009B0255"/>
    <w:rsid w:val="009B065D"/>
    <w:rsid w:val="009B1297"/>
    <w:rsid w:val="009B1606"/>
    <w:rsid w:val="009B1F7B"/>
    <w:rsid w:val="009B303F"/>
    <w:rsid w:val="009B4BCA"/>
    <w:rsid w:val="009B5FF5"/>
    <w:rsid w:val="009B7052"/>
    <w:rsid w:val="009B7DDA"/>
    <w:rsid w:val="009C06F2"/>
    <w:rsid w:val="009C429B"/>
    <w:rsid w:val="009C59CE"/>
    <w:rsid w:val="009C7452"/>
    <w:rsid w:val="009C7CAD"/>
    <w:rsid w:val="009D02B3"/>
    <w:rsid w:val="009D09A1"/>
    <w:rsid w:val="009D1706"/>
    <w:rsid w:val="009D2DCB"/>
    <w:rsid w:val="009D6834"/>
    <w:rsid w:val="009E1730"/>
    <w:rsid w:val="009E4E18"/>
    <w:rsid w:val="009E5197"/>
    <w:rsid w:val="009E6F9B"/>
    <w:rsid w:val="009E70A3"/>
    <w:rsid w:val="009F20E0"/>
    <w:rsid w:val="009F547F"/>
    <w:rsid w:val="009F720F"/>
    <w:rsid w:val="00A00AC1"/>
    <w:rsid w:val="00A02FD4"/>
    <w:rsid w:val="00A04076"/>
    <w:rsid w:val="00A1117B"/>
    <w:rsid w:val="00A14707"/>
    <w:rsid w:val="00A16C26"/>
    <w:rsid w:val="00A17DDF"/>
    <w:rsid w:val="00A20136"/>
    <w:rsid w:val="00A245CC"/>
    <w:rsid w:val="00A25F78"/>
    <w:rsid w:val="00A26607"/>
    <w:rsid w:val="00A32C01"/>
    <w:rsid w:val="00A36619"/>
    <w:rsid w:val="00A37730"/>
    <w:rsid w:val="00A41EC4"/>
    <w:rsid w:val="00A42886"/>
    <w:rsid w:val="00A44996"/>
    <w:rsid w:val="00A44A02"/>
    <w:rsid w:val="00A45E48"/>
    <w:rsid w:val="00A501EC"/>
    <w:rsid w:val="00A50545"/>
    <w:rsid w:val="00A5138B"/>
    <w:rsid w:val="00A5538C"/>
    <w:rsid w:val="00A5792B"/>
    <w:rsid w:val="00A57CBA"/>
    <w:rsid w:val="00A60D2B"/>
    <w:rsid w:val="00A62A23"/>
    <w:rsid w:val="00A6426A"/>
    <w:rsid w:val="00A6512B"/>
    <w:rsid w:val="00A656C5"/>
    <w:rsid w:val="00A65811"/>
    <w:rsid w:val="00A66018"/>
    <w:rsid w:val="00A6714A"/>
    <w:rsid w:val="00A70199"/>
    <w:rsid w:val="00A73E49"/>
    <w:rsid w:val="00A8141D"/>
    <w:rsid w:val="00A81C41"/>
    <w:rsid w:val="00A83F81"/>
    <w:rsid w:val="00A9055D"/>
    <w:rsid w:val="00A91641"/>
    <w:rsid w:val="00A9496C"/>
    <w:rsid w:val="00A96D3A"/>
    <w:rsid w:val="00A973D8"/>
    <w:rsid w:val="00AA0D80"/>
    <w:rsid w:val="00AA2258"/>
    <w:rsid w:val="00AA2647"/>
    <w:rsid w:val="00AA2CC6"/>
    <w:rsid w:val="00AA4CA2"/>
    <w:rsid w:val="00AA65C8"/>
    <w:rsid w:val="00AB033F"/>
    <w:rsid w:val="00AB054D"/>
    <w:rsid w:val="00AB1DE2"/>
    <w:rsid w:val="00AB2DE9"/>
    <w:rsid w:val="00AB395D"/>
    <w:rsid w:val="00AB50DF"/>
    <w:rsid w:val="00AB7D27"/>
    <w:rsid w:val="00AC14B2"/>
    <w:rsid w:val="00AC5647"/>
    <w:rsid w:val="00AC5E88"/>
    <w:rsid w:val="00AC6A31"/>
    <w:rsid w:val="00AC77B8"/>
    <w:rsid w:val="00AC7D03"/>
    <w:rsid w:val="00AD02BB"/>
    <w:rsid w:val="00AD0552"/>
    <w:rsid w:val="00AD0F76"/>
    <w:rsid w:val="00AD45F2"/>
    <w:rsid w:val="00AD5E09"/>
    <w:rsid w:val="00AD60BE"/>
    <w:rsid w:val="00AD77A2"/>
    <w:rsid w:val="00AD7F37"/>
    <w:rsid w:val="00AE0B7E"/>
    <w:rsid w:val="00AE1C47"/>
    <w:rsid w:val="00AE21B9"/>
    <w:rsid w:val="00AE2AF7"/>
    <w:rsid w:val="00AE39F1"/>
    <w:rsid w:val="00AE5F52"/>
    <w:rsid w:val="00AE6F02"/>
    <w:rsid w:val="00AF2F97"/>
    <w:rsid w:val="00AF6E38"/>
    <w:rsid w:val="00B00C1A"/>
    <w:rsid w:val="00B010A5"/>
    <w:rsid w:val="00B0137B"/>
    <w:rsid w:val="00B01D37"/>
    <w:rsid w:val="00B03320"/>
    <w:rsid w:val="00B041D9"/>
    <w:rsid w:val="00B05642"/>
    <w:rsid w:val="00B05FA2"/>
    <w:rsid w:val="00B06867"/>
    <w:rsid w:val="00B06898"/>
    <w:rsid w:val="00B073F4"/>
    <w:rsid w:val="00B10273"/>
    <w:rsid w:val="00B102B6"/>
    <w:rsid w:val="00B1249C"/>
    <w:rsid w:val="00B12BAD"/>
    <w:rsid w:val="00B1399F"/>
    <w:rsid w:val="00B218B8"/>
    <w:rsid w:val="00B235ED"/>
    <w:rsid w:val="00B23717"/>
    <w:rsid w:val="00B275E7"/>
    <w:rsid w:val="00B3109C"/>
    <w:rsid w:val="00B324E8"/>
    <w:rsid w:val="00B332C6"/>
    <w:rsid w:val="00B35255"/>
    <w:rsid w:val="00B357CD"/>
    <w:rsid w:val="00B40F02"/>
    <w:rsid w:val="00B40FAD"/>
    <w:rsid w:val="00B454BD"/>
    <w:rsid w:val="00B4720E"/>
    <w:rsid w:val="00B52F00"/>
    <w:rsid w:val="00B55F2C"/>
    <w:rsid w:val="00B5635B"/>
    <w:rsid w:val="00B56967"/>
    <w:rsid w:val="00B61B49"/>
    <w:rsid w:val="00B61F50"/>
    <w:rsid w:val="00B6268D"/>
    <w:rsid w:val="00B62980"/>
    <w:rsid w:val="00B6483A"/>
    <w:rsid w:val="00B6554C"/>
    <w:rsid w:val="00B665D7"/>
    <w:rsid w:val="00B67E11"/>
    <w:rsid w:val="00B67F09"/>
    <w:rsid w:val="00B70C07"/>
    <w:rsid w:val="00B72DEB"/>
    <w:rsid w:val="00B737B8"/>
    <w:rsid w:val="00B73A5F"/>
    <w:rsid w:val="00B73B93"/>
    <w:rsid w:val="00B75CF2"/>
    <w:rsid w:val="00B76585"/>
    <w:rsid w:val="00B84B4B"/>
    <w:rsid w:val="00B8619C"/>
    <w:rsid w:val="00B86639"/>
    <w:rsid w:val="00B86A7C"/>
    <w:rsid w:val="00B87E18"/>
    <w:rsid w:val="00B92CF7"/>
    <w:rsid w:val="00B96F70"/>
    <w:rsid w:val="00BA044A"/>
    <w:rsid w:val="00BA2FB8"/>
    <w:rsid w:val="00BA64AF"/>
    <w:rsid w:val="00BA67DD"/>
    <w:rsid w:val="00BA73CF"/>
    <w:rsid w:val="00BA757F"/>
    <w:rsid w:val="00BB00F4"/>
    <w:rsid w:val="00BB085D"/>
    <w:rsid w:val="00BB1D56"/>
    <w:rsid w:val="00BB3EC0"/>
    <w:rsid w:val="00BB6A48"/>
    <w:rsid w:val="00BB6FBF"/>
    <w:rsid w:val="00BB78CA"/>
    <w:rsid w:val="00BC0A27"/>
    <w:rsid w:val="00BC26B8"/>
    <w:rsid w:val="00BD10C4"/>
    <w:rsid w:val="00BD1CEC"/>
    <w:rsid w:val="00BD2CFC"/>
    <w:rsid w:val="00BD3292"/>
    <w:rsid w:val="00BD5D07"/>
    <w:rsid w:val="00BD7D59"/>
    <w:rsid w:val="00BE19F1"/>
    <w:rsid w:val="00BE2357"/>
    <w:rsid w:val="00BE5E7D"/>
    <w:rsid w:val="00BE6976"/>
    <w:rsid w:val="00BF033A"/>
    <w:rsid w:val="00BF6508"/>
    <w:rsid w:val="00BF6A2D"/>
    <w:rsid w:val="00C01325"/>
    <w:rsid w:val="00C0327F"/>
    <w:rsid w:val="00C03831"/>
    <w:rsid w:val="00C04715"/>
    <w:rsid w:val="00C11123"/>
    <w:rsid w:val="00C11FB8"/>
    <w:rsid w:val="00C128A0"/>
    <w:rsid w:val="00C13A06"/>
    <w:rsid w:val="00C13CB5"/>
    <w:rsid w:val="00C15B0B"/>
    <w:rsid w:val="00C160B0"/>
    <w:rsid w:val="00C1729C"/>
    <w:rsid w:val="00C21BD2"/>
    <w:rsid w:val="00C238E1"/>
    <w:rsid w:val="00C24A5F"/>
    <w:rsid w:val="00C27259"/>
    <w:rsid w:val="00C27998"/>
    <w:rsid w:val="00C27CF2"/>
    <w:rsid w:val="00C30933"/>
    <w:rsid w:val="00C31B3A"/>
    <w:rsid w:val="00C32DD2"/>
    <w:rsid w:val="00C352AA"/>
    <w:rsid w:val="00C416B1"/>
    <w:rsid w:val="00C41F37"/>
    <w:rsid w:val="00C4255D"/>
    <w:rsid w:val="00C429A7"/>
    <w:rsid w:val="00C429BA"/>
    <w:rsid w:val="00C4495C"/>
    <w:rsid w:val="00C451A6"/>
    <w:rsid w:val="00C45D9D"/>
    <w:rsid w:val="00C473EC"/>
    <w:rsid w:val="00C538DE"/>
    <w:rsid w:val="00C53A5F"/>
    <w:rsid w:val="00C54223"/>
    <w:rsid w:val="00C564FD"/>
    <w:rsid w:val="00C66191"/>
    <w:rsid w:val="00C714D2"/>
    <w:rsid w:val="00C7177A"/>
    <w:rsid w:val="00C73414"/>
    <w:rsid w:val="00C746CB"/>
    <w:rsid w:val="00C76212"/>
    <w:rsid w:val="00C82ACE"/>
    <w:rsid w:val="00C86D89"/>
    <w:rsid w:val="00C86FBD"/>
    <w:rsid w:val="00C90110"/>
    <w:rsid w:val="00C90431"/>
    <w:rsid w:val="00C91B9C"/>
    <w:rsid w:val="00C973A6"/>
    <w:rsid w:val="00CA2594"/>
    <w:rsid w:val="00CA2D0E"/>
    <w:rsid w:val="00CA609E"/>
    <w:rsid w:val="00CA61A1"/>
    <w:rsid w:val="00CB0E81"/>
    <w:rsid w:val="00CB1800"/>
    <w:rsid w:val="00CB189A"/>
    <w:rsid w:val="00CB2054"/>
    <w:rsid w:val="00CB22E9"/>
    <w:rsid w:val="00CB3D9F"/>
    <w:rsid w:val="00CB3F41"/>
    <w:rsid w:val="00CB4984"/>
    <w:rsid w:val="00CB6461"/>
    <w:rsid w:val="00CB7150"/>
    <w:rsid w:val="00CC0AC3"/>
    <w:rsid w:val="00CC2269"/>
    <w:rsid w:val="00CC25D4"/>
    <w:rsid w:val="00CC6EF7"/>
    <w:rsid w:val="00CC76A8"/>
    <w:rsid w:val="00CC7AB0"/>
    <w:rsid w:val="00CD1597"/>
    <w:rsid w:val="00CD1F50"/>
    <w:rsid w:val="00CD2340"/>
    <w:rsid w:val="00CD2641"/>
    <w:rsid w:val="00CD4FE2"/>
    <w:rsid w:val="00CE0711"/>
    <w:rsid w:val="00CE1428"/>
    <w:rsid w:val="00CE4821"/>
    <w:rsid w:val="00CE4E2A"/>
    <w:rsid w:val="00CE733B"/>
    <w:rsid w:val="00CF0686"/>
    <w:rsid w:val="00CF379D"/>
    <w:rsid w:val="00CF3B48"/>
    <w:rsid w:val="00CF3F70"/>
    <w:rsid w:val="00CF5ABA"/>
    <w:rsid w:val="00D02781"/>
    <w:rsid w:val="00D050DE"/>
    <w:rsid w:val="00D06158"/>
    <w:rsid w:val="00D0717A"/>
    <w:rsid w:val="00D07199"/>
    <w:rsid w:val="00D136B1"/>
    <w:rsid w:val="00D1419A"/>
    <w:rsid w:val="00D157C5"/>
    <w:rsid w:val="00D1768A"/>
    <w:rsid w:val="00D248D8"/>
    <w:rsid w:val="00D24BDB"/>
    <w:rsid w:val="00D3518E"/>
    <w:rsid w:val="00D36F32"/>
    <w:rsid w:val="00D3772F"/>
    <w:rsid w:val="00D4072E"/>
    <w:rsid w:val="00D41E15"/>
    <w:rsid w:val="00D43D0A"/>
    <w:rsid w:val="00D50A0E"/>
    <w:rsid w:val="00D52177"/>
    <w:rsid w:val="00D5249C"/>
    <w:rsid w:val="00D548A6"/>
    <w:rsid w:val="00D554AD"/>
    <w:rsid w:val="00D56311"/>
    <w:rsid w:val="00D56874"/>
    <w:rsid w:val="00D61226"/>
    <w:rsid w:val="00D61E31"/>
    <w:rsid w:val="00D66672"/>
    <w:rsid w:val="00D66D28"/>
    <w:rsid w:val="00D67533"/>
    <w:rsid w:val="00D67ADF"/>
    <w:rsid w:val="00D7063A"/>
    <w:rsid w:val="00D7231E"/>
    <w:rsid w:val="00D7235D"/>
    <w:rsid w:val="00D7602A"/>
    <w:rsid w:val="00D80816"/>
    <w:rsid w:val="00D8097A"/>
    <w:rsid w:val="00D809C6"/>
    <w:rsid w:val="00D81847"/>
    <w:rsid w:val="00D82265"/>
    <w:rsid w:val="00D85611"/>
    <w:rsid w:val="00D8568C"/>
    <w:rsid w:val="00D87781"/>
    <w:rsid w:val="00D90C24"/>
    <w:rsid w:val="00D9441E"/>
    <w:rsid w:val="00D94FA9"/>
    <w:rsid w:val="00DA1023"/>
    <w:rsid w:val="00DA247B"/>
    <w:rsid w:val="00DA28CC"/>
    <w:rsid w:val="00DA5266"/>
    <w:rsid w:val="00DA5703"/>
    <w:rsid w:val="00DA755F"/>
    <w:rsid w:val="00DA7BF7"/>
    <w:rsid w:val="00DB0AB9"/>
    <w:rsid w:val="00DB1C06"/>
    <w:rsid w:val="00DB5BB6"/>
    <w:rsid w:val="00DC3286"/>
    <w:rsid w:val="00DC4C54"/>
    <w:rsid w:val="00DC5889"/>
    <w:rsid w:val="00DC5E54"/>
    <w:rsid w:val="00DC79FD"/>
    <w:rsid w:val="00DD0B20"/>
    <w:rsid w:val="00DD6380"/>
    <w:rsid w:val="00DD77D1"/>
    <w:rsid w:val="00DE07F1"/>
    <w:rsid w:val="00DE3BC4"/>
    <w:rsid w:val="00DE4ABF"/>
    <w:rsid w:val="00DE72D1"/>
    <w:rsid w:val="00DE7558"/>
    <w:rsid w:val="00DF1084"/>
    <w:rsid w:val="00DF30F4"/>
    <w:rsid w:val="00DF4EEF"/>
    <w:rsid w:val="00DF799A"/>
    <w:rsid w:val="00E0511F"/>
    <w:rsid w:val="00E0724E"/>
    <w:rsid w:val="00E1043A"/>
    <w:rsid w:val="00E21E37"/>
    <w:rsid w:val="00E22F23"/>
    <w:rsid w:val="00E23315"/>
    <w:rsid w:val="00E2346C"/>
    <w:rsid w:val="00E26516"/>
    <w:rsid w:val="00E33591"/>
    <w:rsid w:val="00E3405F"/>
    <w:rsid w:val="00E345AC"/>
    <w:rsid w:val="00E359A1"/>
    <w:rsid w:val="00E4334B"/>
    <w:rsid w:val="00E43798"/>
    <w:rsid w:val="00E45FF0"/>
    <w:rsid w:val="00E468DB"/>
    <w:rsid w:val="00E47C82"/>
    <w:rsid w:val="00E552FA"/>
    <w:rsid w:val="00E560F8"/>
    <w:rsid w:val="00E57790"/>
    <w:rsid w:val="00E60080"/>
    <w:rsid w:val="00E62F84"/>
    <w:rsid w:val="00E64724"/>
    <w:rsid w:val="00E65766"/>
    <w:rsid w:val="00E71059"/>
    <w:rsid w:val="00E71DB9"/>
    <w:rsid w:val="00E76D4F"/>
    <w:rsid w:val="00E77824"/>
    <w:rsid w:val="00E82DD4"/>
    <w:rsid w:val="00E8493D"/>
    <w:rsid w:val="00E84CC7"/>
    <w:rsid w:val="00E85E2A"/>
    <w:rsid w:val="00E90FC2"/>
    <w:rsid w:val="00E91E62"/>
    <w:rsid w:val="00E92A3F"/>
    <w:rsid w:val="00E932F4"/>
    <w:rsid w:val="00EA20E1"/>
    <w:rsid w:val="00EA302A"/>
    <w:rsid w:val="00EA6B82"/>
    <w:rsid w:val="00EB0EFD"/>
    <w:rsid w:val="00EB3D5A"/>
    <w:rsid w:val="00EB4BF2"/>
    <w:rsid w:val="00EB6128"/>
    <w:rsid w:val="00EB636E"/>
    <w:rsid w:val="00EB6B46"/>
    <w:rsid w:val="00EC082B"/>
    <w:rsid w:val="00EC3E1D"/>
    <w:rsid w:val="00EC4D36"/>
    <w:rsid w:val="00ED06B3"/>
    <w:rsid w:val="00ED113E"/>
    <w:rsid w:val="00ED1894"/>
    <w:rsid w:val="00ED1C39"/>
    <w:rsid w:val="00ED4A86"/>
    <w:rsid w:val="00ED6E69"/>
    <w:rsid w:val="00ED7AAA"/>
    <w:rsid w:val="00EE1010"/>
    <w:rsid w:val="00EE1119"/>
    <w:rsid w:val="00EE2872"/>
    <w:rsid w:val="00EE467C"/>
    <w:rsid w:val="00EE4CCA"/>
    <w:rsid w:val="00EF0E76"/>
    <w:rsid w:val="00EF6176"/>
    <w:rsid w:val="00F00359"/>
    <w:rsid w:val="00F00EB4"/>
    <w:rsid w:val="00F01FBD"/>
    <w:rsid w:val="00F031C9"/>
    <w:rsid w:val="00F03326"/>
    <w:rsid w:val="00F034EB"/>
    <w:rsid w:val="00F04ECF"/>
    <w:rsid w:val="00F06C29"/>
    <w:rsid w:val="00F10F69"/>
    <w:rsid w:val="00F1251E"/>
    <w:rsid w:val="00F13528"/>
    <w:rsid w:val="00F1446B"/>
    <w:rsid w:val="00F152EE"/>
    <w:rsid w:val="00F16864"/>
    <w:rsid w:val="00F16CFD"/>
    <w:rsid w:val="00F210DF"/>
    <w:rsid w:val="00F2113B"/>
    <w:rsid w:val="00F23C9D"/>
    <w:rsid w:val="00F241CC"/>
    <w:rsid w:val="00F24B92"/>
    <w:rsid w:val="00F26CE5"/>
    <w:rsid w:val="00F26F85"/>
    <w:rsid w:val="00F3280B"/>
    <w:rsid w:val="00F40050"/>
    <w:rsid w:val="00F45EBF"/>
    <w:rsid w:val="00F5186C"/>
    <w:rsid w:val="00F54930"/>
    <w:rsid w:val="00F54E89"/>
    <w:rsid w:val="00F55406"/>
    <w:rsid w:val="00F5695C"/>
    <w:rsid w:val="00F60728"/>
    <w:rsid w:val="00F612A6"/>
    <w:rsid w:val="00F62273"/>
    <w:rsid w:val="00F623A0"/>
    <w:rsid w:val="00F62BF2"/>
    <w:rsid w:val="00F63276"/>
    <w:rsid w:val="00F65ADD"/>
    <w:rsid w:val="00F65FAE"/>
    <w:rsid w:val="00F677BA"/>
    <w:rsid w:val="00F7146F"/>
    <w:rsid w:val="00F720D5"/>
    <w:rsid w:val="00F7399B"/>
    <w:rsid w:val="00F76FC1"/>
    <w:rsid w:val="00F825D5"/>
    <w:rsid w:val="00F8719F"/>
    <w:rsid w:val="00F9033A"/>
    <w:rsid w:val="00F930FC"/>
    <w:rsid w:val="00F933FC"/>
    <w:rsid w:val="00F93563"/>
    <w:rsid w:val="00F94EAC"/>
    <w:rsid w:val="00F96F92"/>
    <w:rsid w:val="00F97212"/>
    <w:rsid w:val="00FA234B"/>
    <w:rsid w:val="00FA280F"/>
    <w:rsid w:val="00FA2D47"/>
    <w:rsid w:val="00FA49C2"/>
    <w:rsid w:val="00FA65FE"/>
    <w:rsid w:val="00FA6D0B"/>
    <w:rsid w:val="00FB3085"/>
    <w:rsid w:val="00FB5602"/>
    <w:rsid w:val="00FB7A19"/>
    <w:rsid w:val="00FB7B1F"/>
    <w:rsid w:val="00FC02B9"/>
    <w:rsid w:val="00FC15CC"/>
    <w:rsid w:val="00FC3DDC"/>
    <w:rsid w:val="00FC666B"/>
    <w:rsid w:val="00FD0453"/>
    <w:rsid w:val="00FD3681"/>
    <w:rsid w:val="00FD4135"/>
    <w:rsid w:val="00FD57E6"/>
    <w:rsid w:val="00FD7629"/>
    <w:rsid w:val="00FE3EF0"/>
    <w:rsid w:val="00FE4100"/>
    <w:rsid w:val="00FE415C"/>
    <w:rsid w:val="00FF47FF"/>
    <w:rsid w:val="00FF67AF"/>
    <w:rsid w:val="00FF7550"/>
  </w:rsids>
  <m:mathPr>
    <m:mathFont m:val="Cambria Math"/>
    <m:brkBin m:val="before"/>
    <m:brkBinSub m:val="--"/>
    <m:smallFrac m:val="0"/>
    <m:dispDef m:val="0"/>
    <m:lMargin m:val="0"/>
    <m:rMargin m:val="0"/>
    <m:defJc m:val="centerGroup"/>
    <m:wrapRight/>
    <m:intLim m:val="subSup"/>
    <m:naryLim m:val="subSup"/>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ECAF85"/>
  <w14:defaultImageDpi w14:val="0"/>
  <w15:docId w15:val="{619F5D74-6125-4159-8B28-5F52E35E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color w:val="595959"/>
        <w:lang w:val="en-US" w:eastAsia="en-US" w:bidi="ar-SA"/>
      </w:rPr>
    </w:rPrDefault>
    <w:pPrDefault/>
  </w:docDefaults>
  <w:latentStyles w:defLockedState="0" w:defUIPriority="0" w:defSemiHidden="0" w:defUnhideWhenUsed="0" w:defQFormat="0" w:count="376">
    <w:lsdException w:name="Normal" w:qFormat="1"/>
    <w:lsdException w:name="heading 1" w:uiPriority="3" w:qFormat="1"/>
    <w:lsdException w:name="heading 2" w:uiPriority="3" w:qFormat="1"/>
    <w:lsdException w:name="heading 3" w:uiPriority="3" w:qFormat="1"/>
    <w:lsdException w:name="heading 4" w:uiPriority="3" w:qFormat="1"/>
    <w:lsdException w:name="heading 5" w:uiPriority="3"/>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uiPriority="9" w:qFormat="1"/>
    <w:lsdException w:name="List 2" w:semiHidden="1" w:unhideWhenUsed="1"/>
    <w:lsdException w:name="List 3" w:semiHidden="1" w:unhideWhenUsed="1"/>
    <w:lsdException w:name="List Bullet 2" w:semiHidden="1" w:uiPriority="9" w:unhideWhenUsed="1"/>
    <w:lsdException w:name="List Bullet 3" w:semiHidden="1" w:uiPriority="9" w:unhideWhenUsed="1"/>
    <w:lsdException w:name="List Bullet 4" w:semiHidden="1" w:uiPriority="9" w:unhideWhenUsed="1"/>
    <w:lsdException w:name="List Bullet 5" w:semiHidden="1" w:unhideWhenUsed="1"/>
    <w:lsdException w:name="List Number 2" w:semiHidden="1" w:uiPriority="9" w:unhideWhenUsed="1"/>
    <w:lsdException w:name="List Number 3" w:semiHidden="1" w:uiPriority="9"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lsdException w:name="Salutation"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99"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
    <w:lsdException w:name="Quote" w:uiPriority="99"/>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uiPriority="21" w:qFormat="1"/>
    <w:lsdException w:name="Subtle Reference" w:semiHidden="1"/>
    <w:lsdException w:name="Intense Reference" w:uiPriority="99" w:qFormat="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4E89"/>
    <w:pPr>
      <w:spacing w:before="40" w:after="80" w:line="288" w:lineRule="auto"/>
    </w:pPr>
    <w:rPr>
      <w:rFonts w:cs="Times New Roman"/>
      <w:color w:val="3B3B3B" w:themeColor="text2"/>
      <w:sz w:val="18"/>
      <w:lang w:val="en-GB"/>
    </w:rPr>
  </w:style>
  <w:style w:type="paragraph" w:styleId="Heading1">
    <w:name w:val="heading 1"/>
    <w:basedOn w:val="Normal"/>
    <w:next w:val="Normal"/>
    <w:link w:val="Heading1Char"/>
    <w:uiPriority w:val="3"/>
    <w:qFormat/>
    <w:rsid w:val="00F54E89"/>
    <w:pPr>
      <w:keepNext/>
      <w:keepLines/>
      <w:pageBreakBefore/>
      <w:suppressAutoHyphens/>
      <w:spacing w:before="200" w:after="1100" w:line="240" w:lineRule="auto"/>
      <w:outlineLvl w:val="0"/>
    </w:pPr>
    <w:rPr>
      <w:rFonts w:ascii="Figtree SemiBold" w:eastAsiaTheme="majorEastAsia" w:hAnsi="Figtree SemiBold"/>
      <w:bCs/>
      <w:color w:val="DA1A32" w:themeColor="accent1"/>
      <w:sz w:val="36"/>
      <w:szCs w:val="32"/>
    </w:rPr>
  </w:style>
  <w:style w:type="paragraph" w:styleId="Heading2">
    <w:name w:val="heading 2"/>
    <w:basedOn w:val="Normal"/>
    <w:next w:val="Normal"/>
    <w:link w:val="Heading2Char"/>
    <w:uiPriority w:val="3"/>
    <w:qFormat/>
    <w:rsid w:val="00F54E89"/>
    <w:pPr>
      <w:keepNext/>
      <w:keepLines/>
      <w:spacing w:before="200"/>
      <w:outlineLvl w:val="1"/>
    </w:pPr>
    <w:rPr>
      <w:rFonts w:ascii="Figtree Medium" w:eastAsiaTheme="majorEastAsia" w:hAnsi="Figtree Medium"/>
      <w:color w:val="3B3B3B" w:themeColor="text1"/>
      <w:sz w:val="36"/>
      <w:szCs w:val="36"/>
    </w:rPr>
  </w:style>
  <w:style w:type="paragraph" w:styleId="Heading3">
    <w:name w:val="heading 3"/>
    <w:basedOn w:val="Normal"/>
    <w:next w:val="Normal"/>
    <w:link w:val="Heading3Char"/>
    <w:uiPriority w:val="3"/>
    <w:qFormat/>
    <w:rsid w:val="00F54E89"/>
    <w:pPr>
      <w:tabs>
        <w:tab w:val="left" w:pos="851"/>
      </w:tabs>
      <w:spacing w:before="160" w:after="60"/>
      <w:outlineLvl w:val="2"/>
    </w:pPr>
    <w:rPr>
      <w:rFonts w:ascii="Figtree SemiBold" w:eastAsiaTheme="majorEastAsia" w:hAnsi="Figtree SemiBold"/>
      <w:caps/>
      <w:color w:val="36A390" w:themeColor="accent4"/>
      <w:sz w:val="16"/>
      <w:szCs w:val="22"/>
    </w:rPr>
  </w:style>
  <w:style w:type="paragraph" w:styleId="Heading4">
    <w:name w:val="heading 4"/>
    <w:basedOn w:val="Normal"/>
    <w:next w:val="Normal"/>
    <w:link w:val="Heading4Char"/>
    <w:uiPriority w:val="3"/>
    <w:qFormat/>
    <w:rsid w:val="00F54E89"/>
    <w:pPr>
      <w:spacing w:before="120" w:after="40"/>
      <w:outlineLvl w:val="3"/>
    </w:pPr>
    <w:rPr>
      <w:rFonts w:ascii="Figtree SemiBold" w:eastAsiaTheme="majorEastAsia" w:hAnsi="Figtree SemiBold" w:cs="Arial"/>
      <w:bCs/>
    </w:rPr>
  </w:style>
  <w:style w:type="paragraph" w:styleId="Heading5">
    <w:name w:val="heading 5"/>
    <w:basedOn w:val="Normal"/>
    <w:next w:val="Normal"/>
    <w:link w:val="Heading5Char"/>
    <w:uiPriority w:val="3"/>
    <w:rsid w:val="00F54E89"/>
    <w:pPr>
      <w:spacing w:after="20"/>
      <w:outlineLvl w:val="4"/>
    </w:pPr>
    <w:rPr>
      <w:rFonts w:ascii="Figtree SemiBold" w:hAnsi="Figtree SemiBold"/>
      <w:iCs/>
      <w:color w:val="36A390" w:themeColor="accent4"/>
      <w:sz w:val="16"/>
    </w:rPr>
  </w:style>
  <w:style w:type="paragraph" w:styleId="Heading6">
    <w:name w:val="heading 6"/>
    <w:basedOn w:val="Normal"/>
    <w:next w:val="Normal"/>
    <w:link w:val="Heading6Char"/>
    <w:uiPriority w:val="9"/>
    <w:semiHidden/>
    <w:qFormat/>
    <w:rsid w:val="00F54E89"/>
    <w:pPr>
      <w:keepNext/>
      <w:keepLines/>
      <w:spacing w:after="0"/>
      <w:outlineLvl w:val="5"/>
    </w:pPr>
    <w:rPr>
      <w:rFonts w:eastAsiaTheme="majorEastAsia"/>
      <w:i/>
      <w:iCs/>
      <w:color w:val="7F7F7F" w:themeColor="text1" w:themeTint="A6"/>
    </w:rPr>
  </w:style>
  <w:style w:type="paragraph" w:styleId="Heading7">
    <w:name w:val="heading 7"/>
    <w:basedOn w:val="Normal"/>
    <w:next w:val="Normal"/>
    <w:link w:val="Heading7Char"/>
    <w:uiPriority w:val="9"/>
    <w:semiHidden/>
    <w:qFormat/>
    <w:rsid w:val="00F54E89"/>
    <w:pPr>
      <w:keepNext/>
      <w:keepLines/>
      <w:spacing w:after="0"/>
      <w:outlineLvl w:val="6"/>
    </w:pPr>
    <w:rPr>
      <w:rFonts w:eastAsiaTheme="majorEastAsia"/>
      <w:color w:val="7F7F7F" w:themeColor="text1" w:themeTint="A6"/>
    </w:rPr>
  </w:style>
  <w:style w:type="paragraph" w:styleId="Heading8">
    <w:name w:val="heading 8"/>
    <w:basedOn w:val="Normal"/>
    <w:next w:val="Normal"/>
    <w:link w:val="Heading8Char"/>
    <w:uiPriority w:val="9"/>
    <w:semiHidden/>
    <w:qFormat/>
    <w:rsid w:val="00F54E89"/>
    <w:pPr>
      <w:keepNext/>
      <w:keepLines/>
      <w:spacing w:after="0"/>
      <w:outlineLvl w:val="7"/>
    </w:pPr>
    <w:rPr>
      <w:rFonts w:eastAsiaTheme="majorEastAsia"/>
      <w:i/>
      <w:iCs/>
      <w:color w:val="585858" w:themeColor="text1" w:themeTint="D8"/>
    </w:rPr>
  </w:style>
  <w:style w:type="paragraph" w:styleId="Heading9">
    <w:name w:val="heading 9"/>
    <w:basedOn w:val="Normal"/>
    <w:next w:val="Normal"/>
    <w:link w:val="Heading9Char"/>
    <w:uiPriority w:val="9"/>
    <w:semiHidden/>
    <w:qFormat/>
    <w:rsid w:val="00F54E89"/>
    <w:pPr>
      <w:keepNext/>
      <w:keepLines/>
      <w:spacing w:after="0"/>
      <w:outlineLvl w:val="8"/>
    </w:pPr>
    <w:rPr>
      <w:rFonts w:eastAsiaTheme="majorEastAsia"/>
      <w:color w:val="585858"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F54E89"/>
    <w:rPr>
      <w:rFonts w:ascii="Figtree SemiBold" w:eastAsiaTheme="majorEastAsia" w:hAnsi="Figtree SemiBold" w:cs="Times New Roman"/>
      <w:bCs/>
      <w:color w:val="DA1A32" w:themeColor="accent1"/>
      <w:sz w:val="32"/>
      <w:szCs w:val="32"/>
      <w:lang w:val="en-AU" w:eastAsia="x-none"/>
    </w:rPr>
  </w:style>
  <w:style w:type="character" w:customStyle="1" w:styleId="Heading2Char">
    <w:name w:val="Heading 2 Char"/>
    <w:basedOn w:val="DefaultParagraphFont"/>
    <w:link w:val="Heading2"/>
    <w:uiPriority w:val="3"/>
    <w:rsid w:val="00F54E89"/>
    <w:rPr>
      <w:rFonts w:ascii="Figtree Medium" w:eastAsiaTheme="majorEastAsia" w:hAnsi="Figtree Medium" w:cs="Times New Roman"/>
      <w:color w:val="3B3B3B" w:themeColor="text1"/>
      <w:sz w:val="36"/>
      <w:szCs w:val="36"/>
      <w:lang w:val="en-AU" w:eastAsia="x-none"/>
    </w:rPr>
  </w:style>
  <w:style w:type="character" w:customStyle="1" w:styleId="Heading3Char">
    <w:name w:val="Heading 3 Char"/>
    <w:basedOn w:val="DefaultParagraphFont"/>
    <w:link w:val="Heading3"/>
    <w:uiPriority w:val="3"/>
    <w:rsid w:val="00F54E89"/>
    <w:rPr>
      <w:rFonts w:ascii="Figtree SemiBold" w:eastAsiaTheme="majorEastAsia" w:hAnsi="Figtree SemiBold" w:cs="Times New Roman"/>
      <w:caps/>
      <w:color w:val="36A390" w:themeColor="accent4"/>
      <w:sz w:val="22"/>
      <w:szCs w:val="22"/>
      <w:lang w:val="en-AU" w:eastAsia="x-none"/>
    </w:rPr>
  </w:style>
  <w:style w:type="character" w:customStyle="1" w:styleId="Heading4Char">
    <w:name w:val="Heading 4 Char"/>
    <w:basedOn w:val="DefaultParagraphFont"/>
    <w:link w:val="Heading4"/>
    <w:uiPriority w:val="3"/>
    <w:rsid w:val="00F54E89"/>
    <w:rPr>
      <w:rFonts w:ascii="Figtree SemiBold" w:eastAsiaTheme="majorEastAsia" w:hAnsi="Figtree SemiBold" w:cs="Arial"/>
      <w:bCs/>
      <w:color w:val="3B3B3B" w:themeColor="text2"/>
      <w:sz w:val="18"/>
      <w:lang w:val="en-AU" w:eastAsia="x-none"/>
    </w:rPr>
  </w:style>
  <w:style w:type="character" w:customStyle="1" w:styleId="Heading5Char">
    <w:name w:val="Heading 5 Char"/>
    <w:basedOn w:val="DefaultParagraphFont"/>
    <w:link w:val="Heading5"/>
    <w:uiPriority w:val="3"/>
    <w:rsid w:val="00F54E89"/>
    <w:rPr>
      <w:rFonts w:ascii="Figtree SemiBold" w:hAnsi="Figtree SemiBold" w:cs="Times New Roman"/>
      <w:iCs/>
      <w:color w:val="36A390" w:themeColor="accent4"/>
      <w:sz w:val="16"/>
      <w:lang w:val="en-AU" w:eastAsia="x-none"/>
    </w:rPr>
  </w:style>
  <w:style w:type="character" w:customStyle="1" w:styleId="Heading6Char">
    <w:name w:val="Heading 6 Char"/>
    <w:basedOn w:val="DefaultParagraphFont"/>
    <w:link w:val="Heading6"/>
    <w:uiPriority w:val="9"/>
    <w:semiHidden/>
    <w:rsid w:val="00F54E89"/>
    <w:rPr>
      <w:rFonts w:eastAsiaTheme="majorEastAsia" w:cs="Times New Roman"/>
      <w:i/>
      <w:iCs/>
      <w:color w:val="7F7F7F" w:themeColor="text1" w:themeTint="A6"/>
      <w:sz w:val="18"/>
      <w:lang w:val="en-AU" w:eastAsia="x-none"/>
    </w:rPr>
  </w:style>
  <w:style w:type="character" w:customStyle="1" w:styleId="Heading7Char">
    <w:name w:val="Heading 7 Char"/>
    <w:basedOn w:val="DefaultParagraphFont"/>
    <w:link w:val="Heading7"/>
    <w:uiPriority w:val="9"/>
    <w:semiHidden/>
    <w:rsid w:val="00F54E89"/>
    <w:rPr>
      <w:rFonts w:eastAsiaTheme="majorEastAsia" w:cs="Times New Roman"/>
      <w:color w:val="7F7F7F" w:themeColor="text1" w:themeTint="A6"/>
      <w:sz w:val="18"/>
      <w:lang w:val="en-AU" w:eastAsia="x-none"/>
    </w:rPr>
  </w:style>
  <w:style w:type="character" w:customStyle="1" w:styleId="Heading8Char">
    <w:name w:val="Heading 8 Char"/>
    <w:basedOn w:val="DefaultParagraphFont"/>
    <w:link w:val="Heading8"/>
    <w:uiPriority w:val="9"/>
    <w:semiHidden/>
    <w:rsid w:val="00F54E89"/>
    <w:rPr>
      <w:rFonts w:eastAsiaTheme="majorEastAsia" w:cs="Times New Roman"/>
      <w:i/>
      <w:iCs/>
      <w:color w:val="585858" w:themeColor="text1" w:themeTint="D8"/>
      <w:sz w:val="18"/>
      <w:lang w:val="en-AU" w:eastAsia="x-none"/>
    </w:rPr>
  </w:style>
  <w:style w:type="character" w:customStyle="1" w:styleId="Heading9Char">
    <w:name w:val="Heading 9 Char"/>
    <w:basedOn w:val="DefaultParagraphFont"/>
    <w:link w:val="Heading9"/>
    <w:uiPriority w:val="9"/>
    <w:semiHidden/>
    <w:rsid w:val="00F54E89"/>
    <w:rPr>
      <w:rFonts w:eastAsiaTheme="majorEastAsia" w:cs="Times New Roman"/>
      <w:color w:val="585858" w:themeColor="text1" w:themeTint="D8"/>
      <w:sz w:val="18"/>
      <w:lang w:val="en-AU" w:eastAsia="x-none"/>
    </w:rPr>
  </w:style>
  <w:style w:type="paragraph" w:customStyle="1" w:styleId="BodyIntroduction">
    <w:name w:val="Body Introduction"/>
    <w:basedOn w:val="Normal"/>
    <w:uiPriority w:val="18"/>
    <w:qFormat/>
    <w:rsid w:val="00F54E89"/>
    <w:pPr>
      <w:spacing w:after="120"/>
    </w:pPr>
    <w:rPr>
      <w:color w:val="36A390" w:themeColor="accent4"/>
      <w:sz w:val="22"/>
    </w:rPr>
  </w:style>
  <w:style w:type="paragraph" w:styleId="BodyText">
    <w:name w:val="Body Text"/>
    <w:basedOn w:val="Normal"/>
    <w:link w:val="BodyTextChar"/>
    <w:uiPriority w:val="99"/>
    <w:unhideWhenUsed/>
    <w:rsid w:val="00F54E89"/>
  </w:style>
  <w:style w:type="character" w:customStyle="1" w:styleId="BodyTextChar">
    <w:name w:val="Body Text Char"/>
    <w:basedOn w:val="DefaultParagraphFont"/>
    <w:link w:val="BodyText"/>
    <w:uiPriority w:val="99"/>
    <w:rsid w:val="00F54E89"/>
    <w:rPr>
      <w:rFonts w:cs="Times New Roman"/>
      <w:color w:val="3B3B3B" w:themeColor="text2"/>
      <w:sz w:val="18"/>
      <w:lang w:val="en-AU" w:eastAsia="x-none"/>
    </w:rPr>
  </w:style>
  <w:style w:type="paragraph" w:styleId="Caption">
    <w:name w:val="caption"/>
    <w:basedOn w:val="Normal"/>
    <w:next w:val="Normal"/>
    <w:uiPriority w:val="35"/>
    <w:qFormat/>
    <w:rsid w:val="00F54E89"/>
    <w:pPr>
      <w:spacing w:before="0" w:after="200" w:line="240" w:lineRule="auto"/>
    </w:pPr>
    <w:rPr>
      <w:i/>
      <w:iCs/>
      <w:color w:val="B0B0B0" w:themeColor="text1" w:themeTint="66"/>
      <w:szCs w:val="18"/>
    </w:rPr>
  </w:style>
  <w:style w:type="character" w:styleId="CommentReference">
    <w:name w:val="annotation reference"/>
    <w:basedOn w:val="DefaultParagraphFont"/>
    <w:uiPriority w:val="99"/>
    <w:semiHidden/>
    <w:unhideWhenUsed/>
    <w:rsid w:val="00F54E89"/>
    <w:rPr>
      <w:rFonts w:cs="Times New Roman"/>
      <w:sz w:val="16"/>
      <w:szCs w:val="16"/>
    </w:rPr>
  </w:style>
  <w:style w:type="paragraph" w:styleId="CommentText">
    <w:name w:val="annotation text"/>
    <w:basedOn w:val="Normal"/>
    <w:link w:val="CommentTextChar"/>
    <w:uiPriority w:val="99"/>
    <w:unhideWhenUsed/>
    <w:rsid w:val="00F54E89"/>
    <w:pPr>
      <w:spacing w:line="240" w:lineRule="auto"/>
    </w:pPr>
    <w:rPr>
      <w:sz w:val="20"/>
    </w:rPr>
  </w:style>
  <w:style w:type="character" w:customStyle="1" w:styleId="CommentTextChar">
    <w:name w:val="Comment Text Char"/>
    <w:basedOn w:val="DefaultParagraphFont"/>
    <w:link w:val="CommentText"/>
    <w:uiPriority w:val="99"/>
    <w:rsid w:val="00F54E89"/>
    <w:rPr>
      <w:rFonts w:cs="Times New Roman"/>
      <w:color w:val="3B3B3B" w:themeColor="text2"/>
      <w:lang w:val="en-AU" w:eastAsia="x-none"/>
    </w:rPr>
  </w:style>
  <w:style w:type="paragraph" w:styleId="CommentSubject">
    <w:name w:val="annotation subject"/>
    <w:basedOn w:val="CommentText"/>
    <w:next w:val="CommentText"/>
    <w:link w:val="CommentSubjectChar"/>
    <w:uiPriority w:val="99"/>
    <w:semiHidden/>
    <w:unhideWhenUsed/>
    <w:rsid w:val="00F54E89"/>
    <w:rPr>
      <w:b/>
      <w:bCs/>
    </w:rPr>
  </w:style>
  <w:style w:type="character" w:customStyle="1" w:styleId="CommentSubjectChar">
    <w:name w:val="Comment Subject Char"/>
    <w:basedOn w:val="CommentTextChar"/>
    <w:link w:val="CommentSubject"/>
    <w:uiPriority w:val="99"/>
    <w:semiHidden/>
    <w:rsid w:val="00F54E89"/>
    <w:rPr>
      <w:rFonts w:cs="Times New Roman"/>
      <w:b/>
      <w:bCs/>
      <w:color w:val="3B3B3B" w:themeColor="text2"/>
      <w:lang w:val="en-AU" w:eastAsia="x-none"/>
    </w:rPr>
  </w:style>
  <w:style w:type="paragraph" w:customStyle="1" w:styleId="CV-BodyIntroductionRed">
    <w:name w:val="CV - Body Introduction Red"/>
    <w:basedOn w:val="BodyIntroduction"/>
    <w:uiPriority w:val="17"/>
    <w:qFormat/>
    <w:rsid w:val="00F54E89"/>
    <w:rPr>
      <w:color w:val="DA1A32" w:themeColor="accent1"/>
    </w:rPr>
  </w:style>
  <w:style w:type="paragraph" w:customStyle="1" w:styleId="CV-ProjectDetailTitle">
    <w:name w:val="CV - Project Detail Title"/>
    <w:basedOn w:val="BodyText"/>
    <w:uiPriority w:val="17"/>
    <w:qFormat/>
    <w:rsid w:val="00F54E89"/>
    <w:pPr>
      <w:spacing w:after="40" w:line="240" w:lineRule="auto"/>
      <w:ind w:left="425" w:hanging="425"/>
    </w:pPr>
    <w:rPr>
      <w:b/>
      <w:bCs/>
      <w:color w:val="DA1A32" w:themeColor="accent1"/>
    </w:rPr>
  </w:style>
  <w:style w:type="paragraph" w:customStyle="1" w:styleId="CV-ProjectExperienceHeadingRed">
    <w:name w:val="CV - Project Experience Heading Red"/>
    <w:basedOn w:val="Heading3"/>
    <w:uiPriority w:val="17"/>
    <w:qFormat/>
    <w:rsid w:val="00F54E89"/>
    <w:rPr>
      <w:color w:val="DA1A32" w:themeColor="accent1"/>
    </w:rPr>
  </w:style>
  <w:style w:type="paragraph" w:customStyle="1" w:styleId="CV-ProjectorSectorTitle">
    <w:name w:val="CV - Project or Sector Title"/>
    <w:basedOn w:val="Normal"/>
    <w:uiPriority w:val="17"/>
    <w:qFormat/>
    <w:rsid w:val="00F54E89"/>
    <w:pPr>
      <w:spacing w:before="80" w:line="240" w:lineRule="auto"/>
      <w:ind w:left="425" w:hanging="425"/>
    </w:pPr>
    <w:rPr>
      <w:b/>
      <w:bCs/>
      <w:color w:val="580B07" w:themeColor="accent3"/>
    </w:rPr>
  </w:style>
  <w:style w:type="paragraph" w:styleId="ListBullet">
    <w:name w:val="List Bullet"/>
    <w:basedOn w:val="Normal"/>
    <w:uiPriority w:val="9"/>
    <w:qFormat/>
    <w:rsid w:val="00F54E89"/>
    <w:pPr>
      <w:numPr>
        <w:numId w:val="14"/>
      </w:numPr>
      <w:tabs>
        <w:tab w:val="num" w:pos="340"/>
      </w:tabs>
      <w:spacing w:after="120"/>
      <w:ind w:left="170" w:hanging="170"/>
      <w:contextualSpacing/>
      <w:outlineLvl w:val="0"/>
    </w:pPr>
    <w:rPr>
      <w:color w:val="595959"/>
      <w:lang w:val="en-AU"/>
    </w:rPr>
  </w:style>
  <w:style w:type="paragraph" w:customStyle="1" w:styleId="CV-SectorBullets">
    <w:name w:val="CV - Sector Bullets"/>
    <w:basedOn w:val="ListBullet"/>
    <w:uiPriority w:val="17"/>
    <w:qFormat/>
    <w:rsid w:val="00F54E89"/>
    <w:pPr>
      <w:numPr>
        <w:numId w:val="11"/>
      </w:numPr>
      <w:tabs>
        <w:tab w:val="clear" w:pos="340"/>
        <w:tab w:val="left" w:pos="426"/>
      </w:tabs>
      <w:spacing w:before="80"/>
      <w:ind w:left="720" w:hanging="360"/>
    </w:pPr>
  </w:style>
  <w:style w:type="paragraph" w:styleId="Footer">
    <w:name w:val="footer"/>
    <w:basedOn w:val="Normal"/>
    <w:link w:val="FooterChar"/>
    <w:uiPriority w:val="99"/>
    <w:rsid w:val="00F54E89"/>
    <w:pPr>
      <w:tabs>
        <w:tab w:val="center" w:pos="4320"/>
        <w:tab w:val="right" w:pos="8640"/>
        <w:tab w:val="right" w:pos="9356"/>
      </w:tabs>
    </w:pPr>
    <w:rPr>
      <w:caps/>
      <w:color w:val="B0B0B0" w:themeColor="text1" w:themeTint="66"/>
      <w:sz w:val="12"/>
      <w:szCs w:val="12"/>
    </w:rPr>
  </w:style>
  <w:style w:type="character" w:customStyle="1" w:styleId="FooterChar">
    <w:name w:val="Footer Char"/>
    <w:basedOn w:val="DefaultParagraphFont"/>
    <w:link w:val="Footer"/>
    <w:uiPriority w:val="99"/>
    <w:rsid w:val="00F54E89"/>
    <w:rPr>
      <w:rFonts w:cs="Times New Roman"/>
      <w:caps/>
      <w:color w:val="B0B0B0" w:themeColor="text1" w:themeTint="66"/>
      <w:sz w:val="12"/>
      <w:szCs w:val="12"/>
      <w:lang w:val="en-AU" w:eastAsia="x-none"/>
    </w:rPr>
  </w:style>
  <w:style w:type="paragraph" w:styleId="Header">
    <w:name w:val="header"/>
    <w:basedOn w:val="Normal"/>
    <w:link w:val="HeaderChar"/>
    <w:uiPriority w:val="99"/>
    <w:rsid w:val="00F54E89"/>
    <w:pPr>
      <w:tabs>
        <w:tab w:val="center" w:pos="4320"/>
        <w:tab w:val="right" w:pos="8640"/>
      </w:tabs>
    </w:pPr>
    <w:rPr>
      <w:caps/>
      <w:color w:val="B0B0B0" w:themeColor="text1" w:themeTint="66"/>
      <w:sz w:val="16"/>
    </w:rPr>
  </w:style>
  <w:style w:type="character" w:customStyle="1" w:styleId="HeaderChar">
    <w:name w:val="Header Char"/>
    <w:basedOn w:val="DefaultParagraphFont"/>
    <w:link w:val="Header"/>
    <w:uiPriority w:val="99"/>
    <w:rsid w:val="00F54E89"/>
    <w:rPr>
      <w:rFonts w:cs="Times New Roman"/>
      <w:caps/>
      <w:color w:val="B0B0B0" w:themeColor="text1" w:themeTint="66"/>
      <w:sz w:val="16"/>
      <w:lang w:val="en-AU" w:eastAsia="x-none"/>
    </w:rPr>
  </w:style>
  <w:style w:type="character" w:styleId="Hyperlink">
    <w:name w:val="Hyperlink"/>
    <w:basedOn w:val="DefaultParagraphFont"/>
    <w:uiPriority w:val="99"/>
    <w:rsid w:val="00F54E89"/>
    <w:rPr>
      <w:rFonts w:asciiTheme="minorHAnsi" w:hAnsiTheme="minorHAnsi" w:cs="Times New Roman"/>
      <w:color w:val="580B07" w:themeColor="accent3"/>
      <w:sz w:val="18"/>
      <w:u w:val="single"/>
    </w:rPr>
  </w:style>
  <w:style w:type="paragraph" w:customStyle="1" w:styleId="IndentHeading">
    <w:name w:val="Indent Heading"/>
    <w:basedOn w:val="Heading3"/>
    <w:next w:val="Normal"/>
    <w:uiPriority w:val="7"/>
    <w:rsid w:val="00F54E89"/>
    <w:pPr>
      <w:pBdr>
        <w:top w:val="single" w:sz="4" w:space="4" w:color="auto"/>
      </w:pBdr>
      <w:spacing w:line="480" w:lineRule="auto"/>
      <w:ind w:left="-3119"/>
    </w:pPr>
    <w:rPr>
      <w:caps w:val="0"/>
    </w:rPr>
  </w:style>
  <w:style w:type="paragraph" w:customStyle="1" w:styleId="IndentHeading-NoLine">
    <w:name w:val="Indent Heading - No Line"/>
    <w:basedOn w:val="IndentHeading"/>
    <w:uiPriority w:val="7"/>
    <w:qFormat/>
    <w:rsid w:val="00F54E89"/>
    <w:pPr>
      <w:pBdr>
        <w:top w:val="none" w:sz="0" w:space="0" w:color="auto"/>
      </w:pBdr>
    </w:pPr>
  </w:style>
  <w:style w:type="paragraph" w:customStyle="1" w:styleId="IndentHeadingOne">
    <w:name w:val="Indent Heading One"/>
    <w:basedOn w:val="Heading1"/>
    <w:uiPriority w:val="6"/>
    <w:rsid w:val="00F54E89"/>
    <w:pPr>
      <w:ind w:left="-1985"/>
    </w:pPr>
  </w:style>
  <w:style w:type="character" w:styleId="IntenseReference">
    <w:name w:val="Intense Reference"/>
    <w:basedOn w:val="DefaultParagraphFont"/>
    <w:uiPriority w:val="99"/>
    <w:qFormat/>
    <w:rsid w:val="00F54E89"/>
    <w:rPr>
      <w:rFonts w:cs="Times New Roman"/>
      <w:b/>
      <w:bCs/>
      <w:smallCaps/>
      <w:color w:val="A31325" w:themeColor="accent1" w:themeShade="BF"/>
      <w:spacing w:val="5"/>
    </w:rPr>
  </w:style>
  <w:style w:type="paragraph" w:styleId="ListBullet2">
    <w:name w:val="List Bullet 2"/>
    <w:basedOn w:val="ListBullet"/>
    <w:uiPriority w:val="9"/>
    <w:rsid w:val="00F54E89"/>
    <w:pPr>
      <w:numPr>
        <w:ilvl w:val="1"/>
      </w:numPr>
      <w:tabs>
        <w:tab w:val="num" w:pos="340"/>
        <w:tab w:val="num" w:pos="510"/>
      </w:tabs>
      <w:ind w:left="340"/>
      <w:outlineLvl w:val="1"/>
    </w:pPr>
  </w:style>
  <w:style w:type="paragraph" w:styleId="ListParagraph">
    <w:name w:val="List Paragraph"/>
    <w:basedOn w:val="Normal"/>
    <w:link w:val="ListParagraphChar"/>
    <w:uiPriority w:val="9"/>
    <w:rsid w:val="00F54E89"/>
    <w:pPr>
      <w:tabs>
        <w:tab w:val="left" w:leader="underscore" w:pos="17"/>
      </w:tabs>
      <w:contextualSpacing/>
    </w:pPr>
  </w:style>
  <w:style w:type="character" w:customStyle="1" w:styleId="ListParagraphChar">
    <w:name w:val="List Paragraph Char"/>
    <w:basedOn w:val="DefaultParagraphFont"/>
    <w:link w:val="ListParagraph"/>
    <w:uiPriority w:val="9"/>
    <w:rsid w:val="00F54E89"/>
    <w:rPr>
      <w:rFonts w:cs="Times New Roman"/>
      <w:color w:val="3B3B3B" w:themeColor="text2"/>
      <w:sz w:val="18"/>
      <w:lang w:val="en-AU" w:eastAsia="x-none"/>
    </w:rPr>
  </w:style>
  <w:style w:type="paragraph" w:styleId="ListBullet3">
    <w:name w:val="List Bullet 3"/>
    <w:basedOn w:val="ListParagraph"/>
    <w:uiPriority w:val="9"/>
    <w:rsid w:val="00F54E89"/>
    <w:pPr>
      <w:numPr>
        <w:ilvl w:val="2"/>
        <w:numId w:val="14"/>
      </w:numPr>
      <w:tabs>
        <w:tab w:val="clear" w:pos="681"/>
        <w:tab w:val="num" w:pos="680"/>
      </w:tabs>
      <w:ind w:left="510" w:hanging="170"/>
    </w:pPr>
  </w:style>
  <w:style w:type="paragraph" w:styleId="ListBullet4">
    <w:name w:val="List Bullet 4"/>
    <w:basedOn w:val="ListBullet3"/>
    <w:uiPriority w:val="9"/>
    <w:rsid w:val="00F54E89"/>
    <w:pPr>
      <w:numPr>
        <w:ilvl w:val="3"/>
      </w:numPr>
      <w:tabs>
        <w:tab w:val="num" w:pos="850"/>
      </w:tabs>
      <w:ind w:left="680"/>
    </w:pPr>
  </w:style>
  <w:style w:type="paragraph" w:styleId="ListBullet5">
    <w:name w:val="List Bullet 5"/>
    <w:basedOn w:val="Normal"/>
    <w:uiPriority w:val="99"/>
    <w:semiHidden/>
    <w:rsid w:val="00F54E89"/>
    <w:pPr>
      <w:numPr>
        <w:numId w:val="15"/>
      </w:numPr>
      <w:contextualSpacing/>
    </w:pPr>
  </w:style>
  <w:style w:type="paragraph" w:styleId="ListNumber">
    <w:name w:val="List Number"/>
    <w:basedOn w:val="Normal"/>
    <w:uiPriority w:val="9"/>
    <w:qFormat/>
    <w:rsid w:val="00F54E89"/>
    <w:pPr>
      <w:tabs>
        <w:tab w:val="num" w:pos="227"/>
        <w:tab w:val="left" w:pos="454"/>
      </w:tabs>
      <w:spacing w:after="120"/>
      <w:ind w:left="227" w:hanging="227"/>
      <w:contextualSpacing/>
    </w:pPr>
  </w:style>
  <w:style w:type="paragraph" w:styleId="ListNumber2">
    <w:name w:val="List Number 2"/>
    <w:basedOn w:val="ListNumber"/>
    <w:uiPriority w:val="9"/>
    <w:rsid w:val="00F54E89"/>
    <w:pPr>
      <w:numPr>
        <w:ilvl w:val="1"/>
      </w:numPr>
      <w:tabs>
        <w:tab w:val="clear" w:pos="454"/>
        <w:tab w:val="num" w:pos="227"/>
        <w:tab w:val="left" w:pos="680"/>
        <w:tab w:val="left" w:pos="907"/>
      </w:tabs>
      <w:ind w:left="454" w:hanging="227"/>
    </w:pPr>
  </w:style>
  <w:style w:type="paragraph" w:styleId="ListNumber3">
    <w:name w:val="List Number 3"/>
    <w:basedOn w:val="ListNumber2"/>
    <w:uiPriority w:val="9"/>
    <w:rsid w:val="00F54E89"/>
    <w:pPr>
      <w:numPr>
        <w:ilvl w:val="2"/>
      </w:numPr>
      <w:tabs>
        <w:tab w:val="clear" w:pos="680"/>
        <w:tab w:val="clear" w:pos="907"/>
        <w:tab w:val="num" w:pos="227"/>
        <w:tab w:val="left" w:pos="794"/>
      </w:tabs>
      <w:ind w:left="681" w:hanging="227"/>
    </w:pPr>
  </w:style>
  <w:style w:type="paragraph" w:styleId="NoSpacing">
    <w:name w:val="No Spacing"/>
    <w:uiPriority w:val="99"/>
    <w:rsid w:val="00F54E89"/>
    <w:rPr>
      <w:rFonts w:cs="Times New Roman"/>
      <w:sz w:val="18"/>
      <w:lang w:val="en-AU"/>
    </w:rPr>
  </w:style>
  <w:style w:type="table" w:styleId="TableGrid4">
    <w:name w:val="Table Grid 4"/>
    <w:basedOn w:val="TableNormal"/>
    <w:uiPriority w:val="99"/>
    <w:semiHidden/>
    <w:unhideWhenUsed/>
    <w:rsid w:val="00F54E89"/>
    <w:pPr>
      <w:spacing w:before="40" w:after="80" w:line="288" w:lineRule="auto"/>
    </w:pPr>
    <w:rPr>
      <w:rFonts w:cs="Times New Roman"/>
      <w:kern w:val="2"/>
      <w:sz w:val="24"/>
      <w:szCs w:val="24"/>
      <w:lang w:val="en-NZ"/>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color w:val="auto"/>
      </w:rPr>
      <w:tblPr/>
      <w:tcPr>
        <w:tcBorders>
          <w:top w:val="single" w:sz="6" w:space="0" w:color="000000"/>
          <w:tl2br w:val="none" w:sz="6" w:space="0" w:color="auto"/>
          <w:tr2bl w:val="none" w:sz="6" w:space="0" w:color="auto"/>
        </w:tcBorders>
        <w:shd w:val="pct30" w:color="FFFF00" w:fill="FFFFFF"/>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Northrop-Table">
    <w:name w:val="Northrop - Table"/>
    <w:basedOn w:val="PlainTable1"/>
    <w:uiPriority w:val="99"/>
    <w:rsid w:val="00F54E89"/>
    <w:rPr>
      <w:rFonts w:ascii="Figtree" w:hAnsi="Figtree"/>
      <w:color w:val="auto"/>
      <w:sz w:val="18"/>
      <w:lang w:val="en-AU" w:eastAsia="en-NZ"/>
    </w:rPr>
    <w:tblPr>
      <w:tblBorders>
        <w:top w:val="single" w:sz="8" w:space="0" w:color="B0B0B0" w:themeColor="text1" w:themeTint="66"/>
        <w:left w:val="none" w:sz="0" w:space="0" w:color="auto"/>
        <w:bottom w:val="single" w:sz="8" w:space="0" w:color="B0B0B0" w:themeColor="text1" w:themeTint="66"/>
        <w:right w:val="none" w:sz="0" w:space="0" w:color="auto"/>
        <w:insideH w:val="single" w:sz="8" w:space="0" w:color="B0B0B0" w:themeColor="text1" w:themeTint="66"/>
        <w:insideV w:val="single" w:sz="8" w:space="0" w:color="B0B0B0" w:themeColor="text1" w:themeTint="66"/>
      </w:tblBorders>
      <w:tblCellMar>
        <w:top w:w="57" w:type="dxa"/>
        <w:bottom w:w="57" w:type="dxa"/>
      </w:tblCellMar>
    </w:tblPr>
    <w:tblStylePr w:type="firstRow">
      <w:pPr>
        <w:keepNext/>
        <w:keepLines/>
        <w:pageBreakBefore/>
        <w:widowControl/>
        <w:suppressLineNumbers/>
        <w:suppressAutoHyphens w:val="0"/>
        <w:jc w:val="left"/>
      </w:pPr>
      <w:rPr>
        <w:rFonts w:ascii="Figtree SemiBold" w:hAnsi="Figtree SemiBold" w:cs="Times New Roman"/>
        <w:b w:val="0"/>
        <w:bCs/>
        <w:i w:val="0"/>
        <w:caps/>
        <w:smallCaps w:val="0"/>
        <w:strike w:val="0"/>
        <w:dstrike w:val="0"/>
        <w:vanish w:val="0"/>
        <w:color w:val="FFF2DF"/>
        <w:sz w:val="16"/>
        <w:u w:val="none"/>
        <w:vertAlign w:val="baseline"/>
      </w:rPr>
      <w:tblPr/>
      <w:trPr>
        <w:tblHeader/>
      </w:trPr>
      <w:tcPr>
        <w:tcBorders>
          <w:top w:val="nil"/>
          <w:left w:val="nil"/>
          <w:bottom w:val="nil"/>
          <w:right w:val="nil"/>
          <w:insideH w:val="nil"/>
          <w:insideV w:val="single" w:sz="8" w:space="0" w:color="FFFFFF" w:themeColor="background1"/>
          <w:tl2br w:val="nil"/>
          <w:tr2bl w:val="nil"/>
        </w:tcBorders>
        <w:shd w:val="clear" w:color="auto" w:fill="580B07" w:themeFill="accent3"/>
      </w:tcPr>
    </w:tblStylePr>
    <w:tblStylePr w:type="lastRow">
      <w:rPr>
        <w:rFonts w:ascii="Figtree SemiBold" w:hAnsi="Figtree SemiBold" w:cs="Times New Roman"/>
        <w:b w:val="0"/>
        <w:bCs/>
        <w:color w:val="FFF2DF" w:themeColor="accent2"/>
        <w:sz w:val="18"/>
      </w:rPr>
      <w:tblPr/>
      <w:tcPr>
        <w:tcBorders>
          <w:top w:val="single" w:sz="6" w:space="0" w:color="000000"/>
          <w:tl2br w:val="none" w:sz="6" w:space="0" w:color="auto"/>
          <w:tr2bl w:val="none" w:sz="6" w:space="0" w:color="auto"/>
        </w:tcBorders>
        <w:shd w:val="clear" w:color="auto" w:fill="580B07" w:themeFill="accent3"/>
      </w:tcPr>
    </w:tblStylePr>
    <w:tblStylePr w:type="firstCol">
      <w:rPr>
        <w:rFonts w:ascii="Figtree SemiBold" w:hAnsi="Figtree SemiBold" w:cs="Times New Roman"/>
        <w:b w:val="0"/>
        <w:bCs/>
        <w:caps/>
        <w:smallCaps w:val="0"/>
        <w:strike w:val="0"/>
        <w:dstrike w:val="0"/>
        <w:vanish w:val="0"/>
        <w:color w:val="FFF2DF" w:themeColor="background2"/>
        <w:sz w:val="18"/>
        <w:vertAlign w:val="baseline"/>
      </w:rPr>
      <w:tblPr/>
      <w:tcPr>
        <w:shd w:val="clear" w:color="auto" w:fill="580B07" w:themeFill="accent3"/>
      </w:tcPr>
    </w:tblStylePr>
    <w:tblStylePr w:type="lastCol">
      <w:rPr>
        <w:rFonts w:cs="Times New Roman"/>
        <w:b/>
        <w:bCs/>
        <w:color w:val="auto"/>
      </w:rPr>
      <w:tblPr/>
      <w:tcPr>
        <w:tcBorders>
          <w:tl2br w:val="none" w:sz="6" w:space="0" w:color="auto"/>
          <w:tr2bl w:val="none" w:sz="6" w:space="0" w:color="auto"/>
        </w:tcBorders>
        <w:shd w:val="clear" w:color="auto" w:fill="580B07" w:themeFill="accent3"/>
      </w:tcPr>
    </w:tblStylePr>
    <w:tblStylePr w:type="band1Vert">
      <w:rPr>
        <w:rFonts w:cs="Times New Roman"/>
      </w:rPr>
      <w:tblPr/>
      <w:tcPr>
        <w:shd w:val="clear" w:color="auto" w:fill="FFF2DF" w:themeFill="accent2"/>
      </w:tcPr>
    </w:tblStylePr>
    <w:tblStylePr w:type="band1Horz">
      <w:rPr>
        <w:rFonts w:cs="Times New Roman"/>
      </w:rPr>
      <w:tblPr/>
      <w:tcPr>
        <w:shd w:val="clear" w:color="auto" w:fill="FFFFFF" w:themeFill="background1"/>
      </w:tcPr>
    </w:tblStylePr>
    <w:tblStylePr w:type="band2Horz">
      <w:rPr>
        <w:rFonts w:cs="Times New Roman"/>
      </w:rPr>
      <w:tblPr/>
      <w:tcPr>
        <w:shd w:val="clear" w:color="auto" w:fill="FFF2DF" w:themeFill="accent2"/>
      </w:tcPr>
    </w:tblStylePr>
    <w:tblStylePr w:type="swCell">
      <w:rPr>
        <w:rFonts w:cs="Times New Roman"/>
        <w:i/>
        <w:iCs/>
        <w:color w:val="000080"/>
      </w:rPr>
      <w:tblPr/>
      <w:tcPr>
        <w:tcBorders>
          <w:tl2br w:val="none" w:sz="6" w:space="0" w:color="auto"/>
          <w:tr2bl w:val="none" w:sz="6" w:space="0" w:color="auto"/>
        </w:tcBorders>
      </w:tcPr>
    </w:tblStylePr>
  </w:style>
  <w:style w:type="table" w:customStyle="1" w:styleId="Northrop-TableRed">
    <w:name w:val="Northrop - Table Red"/>
    <w:basedOn w:val="TableGrid4"/>
    <w:uiPriority w:val="99"/>
    <w:rsid w:val="00F54E89"/>
    <w:pPr>
      <w:spacing w:after="0" w:line="240" w:lineRule="auto"/>
    </w:pPr>
    <w:rPr>
      <w:rFonts w:ascii="Figtree" w:hAnsi="Figtree"/>
      <w:kern w:val="0"/>
      <w:sz w:val="20"/>
      <w:szCs w:val="20"/>
      <w:lang w:val="en-US" w:eastAsia="en-NZ"/>
    </w:rPr>
    <w:tblPr>
      <w:tblStyleRowBandSize w:val="1"/>
      <w:tblStyleColBandSize w:val="1"/>
      <w:tblBorders>
        <w:top w:val="single" w:sz="8" w:space="0" w:color="B0B0B0" w:themeColor="text1" w:themeTint="66"/>
        <w:left w:val="none" w:sz="0" w:space="0" w:color="auto"/>
        <w:bottom w:val="single" w:sz="8" w:space="0" w:color="B0B0B0" w:themeColor="text1" w:themeTint="66"/>
        <w:right w:val="none" w:sz="0" w:space="0" w:color="auto"/>
        <w:insideH w:val="single" w:sz="8" w:space="0" w:color="B0B0B0" w:themeColor="text1" w:themeTint="66"/>
        <w:insideV w:val="single" w:sz="8" w:space="0" w:color="B0B0B0" w:themeColor="text1" w:themeTint="66"/>
      </w:tblBorders>
      <w:tblCellMar>
        <w:top w:w="57" w:type="dxa"/>
        <w:bottom w:w="57" w:type="dxa"/>
      </w:tblCellMar>
    </w:tblPr>
    <w:tblStylePr w:type="firstRow">
      <w:pPr>
        <w:jc w:val="left"/>
      </w:pPr>
      <w:rPr>
        <w:rFonts w:ascii="Figtree SemiBold" w:hAnsi="Figtree SemiBold" w:cs="Times New Roman"/>
        <w:b w:val="0"/>
        <w:bCs/>
        <w:i w:val="0"/>
        <w:caps/>
        <w:smallCaps w:val="0"/>
        <w:strike w:val="0"/>
        <w:dstrike w:val="0"/>
        <w:vanish w:val="0"/>
        <w:color w:val="FFF2DF" w:themeColor="background2"/>
        <w:sz w:val="20"/>
        <w:u w:val="none"/>
        <w:vertAlign w:val="baseline"/>
      </w:rPr>
      <w:tblPr/>
      <w:trPr>
        <w:tblHeader/>
      </w:trPr>
      <w:tcPr>
        <w:tcBorders>
          <w:bottom w:val="single" w:sz="6" w:space="0" w:color="000000"/>
          <w:tl2br w:val="none" w:sz="6" w:space="0" w:color="auto"/>
          <w:tr2bl w:val="none" w:sz="6" w:space="0" w:color="auto"/>
        </w:tcBorders>
        <w:shd w:val="clear" w:color="auto" w:fill="DA1A32" w:themeFill="accent1"/>
      </w:tcPr>
    </w:tblStylePr>
    <w:tblStylePr w:type="lastRow">
      <w:pPr>
        <w:jc w:val="left"/>
      </w:pPr>
      <w:rPr>
        <w:rFonts w:ascii="Figtree SemiBold" w:hAnsi="Figtree SemiBold" w:cs="Times New Roman"/>
        <w:b w:val="0"/>
        <w:bCs/>
        <w:color w:val="580B07" w:themeColor="accent3"/>
        <w:sz w:val="18"/>
      </w:rPr>
      <w:tblPr/>
      <w:tcPr>
        <w:tcBorders>
          <w:top w:val="single" w:sz="6" w:space="0" w:color="000000"/>
          <w:tl2br w:val="none" w:sz="6" w:space="0" w:color="auto"/>
          <w:tr2bl w:val="none" w:sz="6" w:space="0" w:color="auto"/>
        </w:tcBorders>
        <w:shd w:val="clear" w:color="auto" w:fill="DA1A32" w:themeFill="accent1"/>
      </w:tcPr>
    </w:tblStylePr>
    <w:tblStylePr w:type="firstCol">
      <w:rPr>
        <w:rFonts w:ascii="Figtree SemiBold" w:hAnsi="Figtree SemiBold" w:cs="Times New Roman"/>
        <w:color w:val="FFF2DF" w:themeColor="background2"/>
        <w:sz w:val="18"/>
      </w:rPr>
      <w:tblPr/>
      <w:tcPr>
        <w:shd w:val="clear" w:color="auto" w:fill="DA1A32" w:themeFill="accent1"/>
      </w:tcPr>
    </w:tblStylePr>
    <w:tblStylePr w:type="lastCol">
      <w:rPr>
        <w:rFonts w:cs="Times New Roman"/>
        <w:b/>
        <w:bCs/>
        <w:color w:val="auto"/>
      </w:rPr>
      <w:tblPr/>
      <w:tcPr>
        <w:tcBorders>
          <w:tl2br w:val="none" w:sz="6" w:space="0" w:color="auto"/>
          <w:tr2bl w:val="none" w:sz="6" w:space="0" w:color="auto"/>
        </w:tcBorders>
      </w:tcPr>
    </w:tblStylePr>
    <w:tblStylePr w:type="band2Horz">
      <w:rPr>
        <w:rFonts w:cs="Times New Roman"/>
      </w:rPr>
      <w:tblPr/>
      <w:tcPr>
        <w:shd w:val="clear" w:color="auto" w:fill="580B07" w:themeFill="accent3"/>
      </w:tcPr>
    </w:tblStylePr>
    <w:tblStylePr w:type="swCell">
      <w:rPr>
        <w:rFonts w:cs="Times New Roman"/>
        <w:i/>
        <w:iCs/>
        <w:color w:val="000080"/>
      </w:rPr>
      <w:tblPr/>
      <w:tcPr>
        <w:tcBorders>
          <w:tl2br w:val="none" w:sz="6" w:space="0" w:color="auto"/>
          <w:tr2bl w:val="none" w:sz="6" w:space="0" w:color="auto"/>
        </w:tcBorders>
      </w:tcPr>
    </w:tblStylePr>
  </w:style>
  <w:style w:type="paragraph" w:customStyle="1" w:styleId="footnotedescription">
    <w:name w:val="footnote description"/>
    <w:next w:val="Normal"/>
    <w:link w:val="footnotedescriptionChar"/>
    <w:hidden/>
    <w:rsid w:val="00272EB7"/>
    <w:pPr>
      <w:spacing w:line="216" w:lineRule="auto"/>
      <w:ind w:left="62" w:right="3170" w:hanging="62"/>
    </w:pPr>
    <w:rPr>
      <w:rFonts w:ascii="Calibri" w:hAnsi="Calibri" w:cs="Calibri"/>
      <w:color w:val="000000"/>
      <w:sz w:val="19"/>
      <w:szCs w:val="22"/>
      <w:lang w:val="en-AU" w:eastAsia="en-AU"/>
    </w:rPr>
  </w:style>
  <w:style w:type="character" w:customStyle="1" w:styleId="footnotedescriptionChar">
    <w:name w:val="footnote description Char"/>
    <w:link w:val="footnotedescription"/>
    <w:rsid w:val="00272EB7"/>
    <w:rPr>
      <w:rFonts w:ascii="Calibri" w:eastAsia="Times New Roman" w:hAnsi="Calibri"/>
      <w:color w:val="000000"/>
      <w:sz w:val="22"/>
      <w:lang w:val="en-AU" w:eastAsia="en-AU"/>
    </w:rPr>
  </w:style>
  <w:style w:type="character" w:customStyle="1" w:styleId="footnotemark">
    <w:name w:val="footnote mark"/>
    <w:hidden/>
    <w:rsid w:val="00272EB7"/>
    <w:rPr>
      <w:rFonts w:ascii="Calibri" w:eastAsia="Times New Roman" w:hAnsi="Calibri"/>
      <w:color w:val="000000"/>
      <w:sz w:val="19"/>
      <w:vertAlign w:val="superscript"/>
    </w:rPr>
  </w:style>
  <w:style w:type="paragraph" w:customStyle="1" w:styleId="Numbered-Heading1">
    <w:name w:val="Numbered - Heading 1"/>
    <w:basedOn w:val="Heading2"/>
    <w:next w:val="Normal"/>
    <w:uiPriority w:val="4"/>
    <w:qFormat/>
    <w:rsid w:val="00F54E89"/>
    <w:pPr>
      <w:numPr>
        <w:numId w:val="27"/>
      </w:numPr>
      <w:tabs>
        <w:tab w:val="clear" w:pos="340"/>
        <w:tab w:val="left" w:pos="1134"/>
      </w:tabs>
    </w:pPr>
    <w:rPr>
      <w:rFonts w:ascii="Figtree SemiBold" w:hAnsi="Figtree SemiBold"/>
      <w:color w:val="DA1A32" w:themeColor="accent1"/>
    </w:rPr>
  </w:style>
  <w:style w:type="paragraph" w:customStyle="1" w:styleId="Numbered-Heading2">
    <w:name w:val="Numbered - Heading 2"/>
    <w:basedOn w:val="Heading2"/>
    <w:next w:val="Normal"/>
    <w:uiPriority w:val="4"/>
    <w:qFormat/>
    <w:rsid w:val="00F54E89"/>
    <w:pPr>
      <w:numPr>
        <w:ilvl w:val="1"/>
        <w:numId w:val="27"/>
      </w:numPr>
      <w:tabs>
        <w:tab w:val="left" w:pos="1134"/>
      </w:tabs>
    </w:pPr>
  </w:style>
  <w:style w:type="paragraph" w:customStyle="1" w:styleId="Numbered-Heading3">
    <w:name w:val="Numbered - Heading 3"/>
    <w:basedOn w:val="Heading3"/>
    <w:next w:val="Normal"/>
    <w:uiPriority w:val="4"/>
    <w:qFormat/>
    <w:rsid w:val="00F54E89"/>
    <w:pPr>
      <w:numPr>
        <w:ilvl w:val="2"/>
        <w:numId w:val="27"/>
      </w:numPr>
      <w:tabs>
        <w:tab w:val="clear" w:pos="851"/>
        <w:tab w:val="left" w:pos="1134"/>
      </w:tabs>
    </w:pPr>
    <w:rPr>
      <w:bCs/>
    </w:rPr>
  </w:style>
  <w:style w:type="paragraph" w:customStyle="1" w:styleId="Numbered-Heading4">
    <w:name w:val="Numbered - Heading 4"/>
    <w:basedOn w:val="Heading4"/>
    <w:next w:val="Normal"/>
    <w:uiPriority w:val="4"/>
    <w:qFormat/>
    <w:rsid w:val="00F54E89"/>
    <w:pPr>
      <w:numPr>
        <w:ilvl w:val="3"/>
        <w:numId w:val="27"/>
      </w:numPr>
      <w:tabs>
        <w:tab w:val="left" w:pos="1134"/>
      </w:tabs>
    </w:pPr>
    <w:rPr>
      <w:bCs w:val="0"/>
      <w:iCs/>
      <w:color w:val="3B3B3B" w:themeColor="text1"/>
    </w:rPr>
  </w:style>
  <w:style w:type="paragraph" w:customStyle="1" w:styleId="Numbered-Heading5">
    <w:name w:val="Numbered - Heading 5"/>
    <w:basedOn w:val="Heading5"/>
    <w:next w:val="Normal"/>
    <w:uiPriority w:val="4"/>
    <w:rsid w:val="00F54E89"/>
    <w:pPr>
      <w:numPr>
        <w:ilvl w:val="4"/>
        <w:numId w:val="27"/>
      </w:numPr>
      <w:tabs>
        <w:tab w:val="left" w:pos="1134"/>
      </w:tabs>
    </w:pPr>
    <w:rPr>
      <w:iCs w:val="0"/>
      <w:color w:val="B0B0B0" w:themeColor="text1" w:themeTint="66"/>
    </w:rPr>
  </w:style>
  <w:style w:type="paragraph" w:styleId="Title">
    <w:name w:val="Title"/>
    <w:basedOn w:val="Normal"/>
    <w:next w:val="Normal"/>
    <w:link w:val="TitleChar"/>
    <w:uiPriority w:val="3"/>
    <w:qFormat/>
    <w:rsid w:val="00F54E89"/>
    <w:pPr>
      <w:spacing w:line="240" w:lineRule="auto"/>
      <w:contextualSpacing/>
    </w:pPr>
    <w:rPr>
      <w:rFonts w:ascii="Figtree SemiBold" w:eastAsiaTheme="majorEastAsia" w:hAnsi="Figtree SemiBold"/>
      <w:caps/>
      <w:color w:val="DA1A32" w:themeColor="accent1"/>
      <w:kern w:val="28"/>
      <w:sz w:val="48"/>
      <w:szCs w:val="56"/>
    </w:rPr>
  </w:style>
  <w:style w:type="character" w:customStyle="1" w:styleId="TitleChar">
    <w:name w:val="Title Char"/>
    <w:basedOn w:val="DefaultParagraphFont"/>
    <w:link w:val="Title"/>
    <w:uiPriority w:val="3"/>
    <w:rsid w:val="00F54E89"/>
    <w:rPr>
      <w:rFonts w:ascii="Figtree SemiBold" w:eastAsiaTheme="majorEastAsia" w:hAnsi="Figtree SemiBold" w:cs="Times New Roman"/>
      <w:caps/>
      <w:color w:val="DA1A32" w:themeColor="accent1"/>
      <w:kern w:val="28"/>
      <w:sz w:val="56"/>
      <w:szCs w:val="56"/>
      <w:lang w:val="en-AU" w:eastAsia="x-none"/>
    </w:rPr>
  </w:style>
  <w:style w:type="paragraph" w:customStyle="1" w:styleId="Numbered-Title">
    <w:name w:val="Numbered - Title"/>
    <w:basedOn w:val="Title"/>
    <w:next w:val="Normal"/>
    <w:link w:val="Numbered-TitleChar"/>
    <w:uiPriority w:val="4"/>
    <w:rsid w:val="00F54E89"/>
    <w:pPr>
      <w:tabs>
        <w:tab w:val="num" w:pos="227"/>
        <w:tab w:val="left" w:pos="1134"/>
      </w:tabs>
      <w:ind w:left="720" w:hanging="360"/>
    </w:pPr>
    <w:rPr>
      <w:bCs/>
    </w:rPr>
  </w:style>
  <w:style w:type="character" w:customStyle="1" w:styleId="Numbered-TitleChar">
    <w:name w:val="Numbered - Title Char"/>
    <w:basedOn w:val="Heading1Char"/>
    <w:link w:val="Numbered-Title"/>
    <w:uiPriority w:val="4"/>
    <w:rsid w:val="00F54E89"/>
    <w:rPr>
      <w:rFonts w:ascii="Figtree SemiBold" w:eastAsiaTheme="majorEastAsia" w:hAnsi="Figtree SemiBold" w:cs="Times New Roman"/>
      <w:bCs/>
      <w:caps/>
      <w:color w:val="DA1A32" w:themeColor="accent1"/>
      <w:kern w:val="28"/>
      <w:sz w:val="48"/>
      <w:szCs w:val="56"/>
      <w:lang w:val="en-GB" w:eastAsia="x-none"/>
    </w:rPr>
  </w:style>
  <w:style w:type="character" w:styleId="PlaceholderText">
    <w:name w:val="Placeholder Text"/>
    <w:aliases w:val="Image Caption"/>
    <w:basedOn w:val="DefaultParagraphFont"/>
    <w:uiPriority w:val="99"/>
    <w:rsid w:val="00F54E89"/>
    <w:rPr>
      <w:rFonts w:ascii="Figtree" w:hAnsi="Figtree" w:cs="Times New Roman"/>
      <w:color w:val="B0B0B0" w:themeColor="text1" w:themeTint="66"/>
      <w:sz w:val="16"/>
    </w:rPr>
  </w:style>
  <w:style w:type="paragraph" w:styleId="Revision">
    <w:name w:val="Revision"/>
    <w:hidden/>
    <w:uiPriority w:val="99"/>
    <w:semiHidden/>
    <w:rsid w:val="005A1B39"/>
    <w:rPr>
      <w:rFonts w:cs="Times New Roman"/>
    </w:rPr>
  </w:style>
  <w:style w:type="paragraph" w:customStyle="1" w:styleId="ProjectDetails">
    <w:name w:val="Project Details"/>
    <w:basedOn w:val="Normal"/>
    <w:link w:val="ProjectDetailsChar"/>
    <w:uiPriority w:val="5"/>
    <w:rsid w:val="00F54E89"/>
    <w:rPr>
      <w:sz w:val="16"/>
    </w:rPr>
  </w:style>
  <w:style w:type="character" w:customStyle="1" w:styleId="ProjectDetailsChar">
    <w:name w:val="Project Details Char"/>
    <w:basedOn w:val="DefaultParagraphFont"/>
    <w:link w:val="ProjectDetails"/>
    <w:uiPriority w:val="5"/>
    <w:rsid w:val="00F54E89"/>
    <w:rPr>
      <w:rFonts w:cs="Times New Roman"/>
      <w:color w:val="3B3B3B" w:themeColor="text2"/>
      <w:sz w:val="16"/>
      <w:lang w:val="en-AU" w:eastAsia="x-none"/>
    </w:rPr>
  </w:style>
  <w:style w:type="paragraph" w:customStyle="1" w:styleId="PS-AwardDetail">
    <w:name w:val="PS - Award Detail"/>
    <w:basedOn w:val="Normal"/>
    <w:uiPriority w:val="17"/>
    <w:qFormat/>
    <w:rsid w:val="00F54E89"/>
    <w:pPr>
      <w:spacing w:before="80"/>
    </w:pPr>
    <w:rPr>
      <w:color w:val="3B3B3B" w:themeColor="text1"/>
      <w:sz w:val="16"/>
      <w:szCs w:val="16"/>
    </w:rPr>
  </w:style>
  <w:style w:type="paragraph" w:customStyle="1" w:styleId="PS-AwardsTitle">
    <w:name w:val="PS - Awards Title"/>
    <w:basedOn w:val="Normal"/>
    <w:uiPriority w:val="17"/>
    <w:qFormat/>
    <w:rsid w:val="00F54E89"/>
    <w:pPr>
      <w:spacing w:after="0"/>
    </w:pPr>
    <w:rPr>
      <w:color w:val="36A390" w:themeColor="accent4"/>
      <w:sz w:val="16"/>
      <w:szCs w:val="16"/>
    </w:rPr>
  </w:style>
  <w:style w:type="paragraph" w:customStyle="1" w:styleId="PS-Heading1">
    <w:name w:val="PS - Heading 1"/>
    <w:basedOn w:val="Normal"/>
    <w:uiPriority w:val="17"/>
    <w:qFormat/>
    <w:rsid w:val="00F54E89"/>
    <w:pPr>
      <w:spacing w:after="0"/>
    </w:pPr>
    <w:rPr>
      <w:rFonts w:ascii="Figtree SemiBold" w:hAnsi="Figtree SemiBold"/>
      <w:color w:val="36A390" w:themeColor="accent4"/>
      <w:sz w:val="36"/>
      <w:szCs w:val="36"/>
    </w:rPr>
  </w:style>
  <w:style w:type="paragraph" w:customStyle="1" w:styleId="PS-Heading2">
    <w:name w:val="PS - Heading 2"/>
    <w:basedOn w:val="Heading2"/>
    <w:uiPriority w:val="17"/>
    <w:qFormat/>
    <w:rsid w:val="00F54E89"/>
    <w:pPr>
      <w:spacing w:before="0"/>
    </w:pPr>
  </w:style>
  <w:style w:type="paragraph" w:customStyle="1" w:styleId="PS-InfoBox">
    <w:name w:val="PS - Info Box"/>
    <w:basedOn w:val="Normal"/>
    <w:uiPriority w:val="17"/>
    <w:qFormat/>
    <w:rsid w:val="00F54E89"/>
    <w:pPr>
      <w:spacing w:before="0"/>
    </w:pPr>
    <w:rPr>
      <w:color w:val="FFF2DF" w:themeColor="accent2"/>
      <w:sz w:val="16"/>
      <w:szCs w:val="16"/>
    </w:rPr>
  </w:style>
  <w:style w:type="paragraph" w:customStyle="1" w:styleId="PS-InfoTitle">
    <w:name w:val="PS - Info Title"/>
    <w:basedOn w:val="Normal"/>
    <w:uiPriority w:val="17"/>
    <w:qFormat/>
    <w:rsid w:val="00F54E89"/>
    <w:pPr>
      <w:spacing w:after="0"/>
    </w:pPr>
    <w:rPr>
      <w:color w:val="C2FFEF" w:themeColor="accent5"/>
      <w:sz w:val="16"/>
      <w:szCs w:val="16"/>
    </w:rPr>
  </w:style>
  <w:style w:type="paragraph" w:styleId="Quote">
    <w:name w:val="Quote"/>
    <w:basedOn w:val="Normal"/>
    <w:next w:val="Normal"/>
    <w:link w:val="QuoteChar"/>
    <w:uiPriority w:val="99"/>
    <w:rsid w:val="00F54E89"/>
    <w:pPr>
      <w:spacing w:before="160"/>
      <w:jc w:val="center"/>
    </w:pPr>
    <w:rPr>
      <w:i/>
      <w:iCs/>
      <w:color w:val="6C6C6C" w:themeColor="text1" w:themeTint="BF"/>
    </w:rPr>
  </w:style>
  <w:style w:type="character" w:customStyle="1" w:styleId="QuoteChar">
    <w:name w:val="Quote Char"/>
    <w:basedOn w:val="DefaultParagraphFont"/>
    <w:link w:val="Quote"/>
    <w:uiPriority w:val="99"/>
    <w:rsid w:val="00F54E89"/>
    <w:rPr>
      <w:rFonts w:cs="Times New Roman"/>
      <w:i/>
      <w:iCs/>
      <w:color w:val="6C6C6C" w:themeColor="text1" w:themeTint="BF"/>
      <w:sz w:val="18"/>
      <w:lang w:val="en-AU" w:eastAsia="x-none"/>
    </w:rPr>
  </w:style>
  <w:style w:type="paragraph" w:styleId="Subtitle">
    <w:name w:val="Subtitle"/>
    <w:basedOn w:val="Normal"/>
    <w:next w:val="Normal"/>
    <w:link w:val="SubtitleChar"/>
    <w:uiPriority w:val="99"/>
    <w:rsid w:val="00F54E89"/>
    <w:pPr>
      <w:numPr>
        <w:ilvl w:val="1"/>
      </w:numPr>
    </w:pPr>
    <w:rPr>
      <w:rFonts w:eastAsiaTheme="majorEastAsia"/>
      <w:color w:val="7F7F7F" w:themeColor="text1" w:themeTint="A6"/>
      <w:spacing w:val="15"/>
      <w:sz w:val="28"/>
      <w:szCs w:val="28"/>
    </w:rPr>
  </w:style>
  <w:style w:type="character" w:customStyle="1" w:styleId="SubtitleChar">
    <w:name w:val="Subtitle Char"/>
    <w:basedOn w:val="DefaultParagraphFont"/>
    <w:link w:val="Subtitle"/>
    <w:uiPriority w:val="99"/>
    <w:rsid w:val="00F54E89"/>
    <w:rPr>
      <w:rFonts w:eastAsiaTheme="majorEastAsia" w:cs="Times New Roman"/>
      <w:color w:val="7F7F7F" w:themeColor="text1" w:themeTint="A6"/>
      <w:spacing w:val="15"/>
      <w:sz w:val="28"/>
      <w:szCs w:val="28"/>
      <w:lang w:val="en-AU" w:eastAsia="x-none"/>
    </w:rPr>
  </w:style>
  <w:style w:type="table" w:styleId="TableGrid">
    <w:name w:val="Table Grid"/>
    <w:basedOn w:val="TableNormal"/>
    <w:uiPriority w:val="39"/>
    <w:rsid w:val="00F54E89"/>
    <w:rPr>
      <w:rFonts w:cs="Times New Roman"/>
      <w:kern w:val="2"/>
      <w:sz w:val="24"/>
      <w:szCs w:val="24"/>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4E89"/>
    <w:pPr>
      <w:spacing w:before="40" w:after="80" w:line="264" w:lineRule="auto"/>
      <w:ind w:left="425" w:hanging="425"/>
    </w:pPr>
    <w:rPr>
      <w:rFonts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F54E89"/>
    <w:pPr>
      <w:spacing w:after="100"/>
    </w:pPr>
    <w:rPr>
      <w:color w:val="580B07" w:themeColor="accent3"/>
    </w:rPr>
  </w:style>
  <w:style w:type="paragraph" w:styleId="TOC2">
    <w:name w:val="toc 2"/>
    <w:basedOn w:val="Normal"/>
    <w:next w:val="Normal"/>
    <w:autoRedefine/>
    <w:uiPriority w:val="39"/>
    <w:unhideWhenUsed/>
    <w:rsid w:val="00F54E89"/>
    <w:pPr>
      <w:spacing w:after="100"/>
      <w:ind w:left="180"/>
    </w:pPr>
    <w:rPr>
      <w:color w:val="580B07" w:themeColor="accent3"/>
    </w:rPr>
  </w:style>
  <w:style w:type="paragraph" w:styleId="TOC3">
    <w:name w:val="toc 3"/>
    <w:basedOn w:val="Normal"/>
    <w:next w:val="Normal"/>
    <w:autoRedefine/>
    <w:uiPriority w:val="39"/>
    <w:semiHidden/>
    <w:unhideWhenUsed/>
    <w:rsid w:val="00F54E89"/>
    <w:pPr>
      <w:spacing w:after="100"/>
      <w:ind w:left="360"/>
    </w:pPr>
    <w:rPr>
      <w:color w:val="580B07" w:themeColor="accent3"/>
    </w:rPr>
  </w:style>
  <w:style w:type="paragraph" w:styleId="TOCHeading">
    <w:name w:val="TOC Heading"/>
    <w:basedOn w:val="Heading1"/>
    <w:next w:val="Normal"/>
    <w:uiPriority w:val="39"/>
    <w:unhideWhenUsed/>
    <w:qFormat/>
    <w:rsid w:val="00F54E89"/>
    <w:pPr>
      <w:pageBreakBefore w:val="0"/>
      <w:suppressAutoHyphens w:val="0"/>
      <w:spacing w:before="240" w:after="2800" w:line="288" w:lineRule="auto"/>
      <w:jc w:val="center"/>
      <w:outlineLvl w:val="9"/>
    </w:pPr>
    <w:rPr>
      <w:bCs w:val="0"/>
      <w:caps/>
      <w:color w:val="FFF2DF" w:themeColor="background2"/>
      <w:sz w:val="48"/>
    </w:rPr>
  </w:style>
  <w:style w:type="paragraph" w:customStyle="1" w:styleId="BodyIntroductionSAND">
    <w:name w:val="Body Introduction SAND"/>
    <w:basedOn w:val="BodyIntroduction"/>
    <w:uiPriority w:val="18"/>
    <w:qFormat/>
    <w:rsid w:val="00F54E89"/>
    <w:rPr>
      <w:color w:val="FFF2DF" w:themeColor="accent2"/>
      <w:lang w:val="en-US"/>
    </w:rPr>
  </w:style>
  <w:style w:type="paragraph" w:customStyle="1" w:styleId="CV-Heading2">
    <w:name w:val="CV - Heading 2"/>
    <w:basedOn w:val="Heading2"/>
    <w:uiPriority w:val="17"/>
    <w:qFormat/>
    <w:rsid w:val="00F54E89"/>
    <w:pPr>
      <w:spacing w:before="0"/>
    </w:pPr>
  </w:style>
  <w:style w:type="paragraph" w:customStyle="1" w:styleId="CV-Heading1">
    <w:name w:val="CV - Heading 1"/>
    <w:basedOn w:val="CV-Heading2"/>
    <w:next w:val="Normal"/>
    <w:uiPriority w:val="17"/>
    <w:qFormat/>
    <w:rsid w:val="00F54E89"/>
    <w:rPr>
      <w:color w:val="DA1A32" w:themeColor="accent1"/>
    </w:rPr>
  </w:style>
  <w:style w:type="paragraph" w:customStyle="1" w:styleId="CVIntroduction">
    <w:name w:val="CV Introduction"/>
    <w:basedOn w:val="BodyIntroduction"/>
    <w:uiPriority w:val="17"/>
    <w:qFormat/>
    <w:rsid w:val="00F54E89"/>
    <w:rPr>
      <w:color w:val="DA1A32" w:themeColor="accent1"/>
    </w:rPr>
  </w:style>
  <w:style w:type="character" w:styleId="IntenseEmphasis">
    <w:name w:val="Intense Emphasis"/>
    <w:basedOn w:val="DefaultParagraphFont"/>
    <w:uiPriority w:val="21"/>
    <w:semiHidden/>
    <w:qFormat/>
    <w:rsid w:val="00F54E89"/>
    <w:rPr>
      <w:rFonts w:cs="Times New Roman"/>
      <w:i/>
      <w:iCs/>
      <w:color w:val="A31325" w:themeColor="accent1" w:themeShade="BF"/>
    </w:rPr>
  </w:style>
  <w:style w:type="table" w:styleId="PlainTable1">
    <w:name w:val="Plain Table 1"/>
    <w:basedOn w:val="TableNormal"/>
    <w:uiPriority w:val="41"/>
    <w:rsid w:val="00F54E89"/>
    <w:rPr>
      <w:rFonts w:cs="Times New Roman"/>
      <w:kern w:val="2"/>
      <w:sz w:val="24"/>
      <w:szCs w:val="24"/>
      <w:lang w:val="en-NZ"/>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table" w:customStyle="1" w:styleId="NorthropScopeTable">
    <w:name w:val="Northrop Scope Table"/>
    <w:basedOn w:val="TableNormal"/>
    <w:uiPriority w:val="99"/>
    <w:rsid w:val="00F54E89"/>
    <w:rPr>
      <w:rFonts w:cs="Times New Roman"/>
      <w:kern w:val="2"/>
      <w:sz w:val="18"/>
      <w:szCs w:val="24"/>
      <w:lang w:val="en-NZ"/>
    </w:rPr>
    <w:tblPr>
      <w:tblStyleRowBandSize w:val="1"/>
      <w:tblStyleColBandSize w:val="1"/>
      <w:tblBorders>
        <w:top w:val="single" w:sz="4" w:space="0" w:color="B0B0B0" w:themeColor="text1" w:themeTint="66"/>
      </w:tblBorders>
      <w:tblCellMar>
        <w:left w:w="0" w:type="dxa"/>
        <w:right w:w="0" w:type="dxa"/>
      </w:tblCellMar>
    </w:tblPr>
    <w:tblStylePr w:type="firstCol">
      <w:rPr>
        <w:rFonts w:ascii="Figtree SemiBold" w:hAnsi="Figtree SemiBold" w:cs="Times New Roman"/>
        <w:caps/>
        <w:smallCaps w:val="0"/>
        <w:strike w:val="0"/>
        <w:dstrike w:val="0"/>
        <w:vanish w:val="0"/>
        <w:color w:val="36A390" w:themeColor="accent4"/>
        <w:sz w:val="18"/>
        <w:vertAlign w:val="baseline"/>
      </w:rPr>
    </w:tblStylePr>
    <w:tblStylePr w:type="band1Vert">
      <w:rPr>
        <w:rFonts w:cs="Times New Roman"/>
      </w:rPr>
      <w:tblPr/>
      <w:tcPr>
        <w:tcBorders>
          <w:top w:val="single" w:sz="4" w:space="0" w:color="B0B0B0" w:themeColor="text1" w:themeTint="66"/>
        </w:tcBorders>
      </w:tcPr>
    </w:tblStylePr>
    <w:tblStylePr w:type="band1Horz">
      <w:rPr>
        <w:rFonts w:cs="Times New Roman"/>
      </w:rPr>
      <w:tblPr/>
      <w:tcPr>
        <w:tcBorders>
          <w:top w:val="single" w:sz="4" w:space="0" w:color="B0B0B0" w:themeColor="text1" w:themeTint="66"/>
        </w:tcBorders>
      </w:tcPr>
    </w:tblStylePr>
    <w:tblStylePr w:type="band2Horz">
      <w:rPr>
        <w:rFonts w:cs="Times New Roman"/>
      </w:rPr>
      <w:tblPr/>
      <w:tcPr>
        <w:tcBorders>
          <w:top w:val="single" w:sz="4" w:space="0" w:color="B0B0B0" w:themeColor="text1" w:themeTint="66"/>
        </w:tcBorders>
      </w:tcPr>
    </w:tblStylePr>
  </w:style>
  <w:style w:type="paragraph" w:customStyle="1" w:styleId="TableHeadingSand">
    <w:name w:val="Table Heading Sand"/>
    <w:basedOn w:val="Normal"/>
    <w:uiPriority w:val="17"/>
    <w:qFormat/>
    <w:rsid w:val="00F54E89"/>
    <w:pPr>
      <w:spacing w:after="40"/>
    </w:pPr>
    <w:rPr>
      <w:rFonts w:ascii="Figtree SemiBold" w:hAnsi="Figtree SemiBold"/>
      <w:color w:val="FFF2DF" w:themeColor="accent2"/>
      <w:lang w:eastAsia="en-NZ"/>
    </w:rPr>
  </w:style>
  <w:style w:type="numbering" w:customStyle="1" w:styleId="ListNumberMultiLevel">
    <w:name w:val="ListNumberMultiLevel"/>
    <w:pPr>
      <w:numPr>
        <w:numId w:val="14"/>
      </w:numPr>
    </w:pPr>
  </w:style>
  <w:style w:type="numbering" w:customStyle="1" w:styleId="Numberedheading">
    <w:name w:val="Numberedheading"/>
    <w:pPr>
      <w:numPr>
        <w:numId w:val="16"/>
      </w:numPr>
    </w:pPr>
  </w:style>
  <w:style w:type="numbering" w:customStyle="1" w:styleId="ListBullet0">
    <w:name w:val="ListBullet"/>
    <w:pPr>
      <w:numPr>
        <w:numId w:val="13"/>
      </w:numPr>
    </w:pPr>
  </w:style>
  <w:style w:type="numbering" w:styleId="111111">
    <w:name w:val="Outline List 2"/>
    <w:basedOn w:val="NoList"/>
    <w:uiPriority w:val="99"/>
    <w:semiHidden/>
    <w:unhideWhenUsed/>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145984">
      <w:marLeft w:val="0"/>
      <w:marRight w:val="0"/>
      <w:marTop w:val="0"/>
      <w:marBottom w:val="0"/>
      <w:divBdr>
        <w:top w:val="none" w:sz="0" w:space="0" w:color="auto"/>
        <w:left w:val="none" w:sz="0" w:space="0" w:color="auto"/>
        <w:bottom w:val="none" w:sz="0" w:space="0" w:color="auto"/>
        <w:right w:val="none" w:sz="0" w:space="0" w:color="auto"/>
      </w:divBdr>
    </w:div>
    <w:div w:id="1102145985">
      <w:marLeft w:val="0"/>
      <w:marRight w:val="0"/>
      <w:marTop w:val="0"/>
      <w:marBottom w:val="0"/>
      <w:divBdr>
        <w:top w:val="none" w:sz="0" w:space="0" w:color="auto"/>
        <w:left w:val="none" w:sz="0" w:space="0" w:color="auto"/>
        <w:bottom w:val="none" w:sz="0" w:space="0" w:color="auto"/>
        <w:right w:val="none" w:sz="0" w:space="0" w:color="auto"/>
      </w:divBdr>
    </w:div>
    <w:div w:id="1102145986">
      <w:marLeft w:val="0"/>
      <w:marRight w:val="0"/>
      <w:marTop w:val="0"/>
      <w:marBottom w:val="0"/>
      <w:divBdr>
        <w:top w:val="none" w:sz="0" w:space="0" w:color="auto"/>
        <w:left w:val="none" w:sz="0" w:space="0" w:color="auto"/>
        <w:bottom w:val="none" w:sz="0" w:space="0" w:color="auto"/>
        <w:right w:val="none" w:sz="0" w:space="0" w:color="auto"/>
      </w:divBdr>
    </w:div>
    <w:div w:id="1102145987">
      <w:marLeft w:val="0"/>
      <w:marRight w:val="0"/>
      <w:marTop w:val="0"/>
      <w:marBottom w:val="0"/>
      <w:divBdr>
        <w:top w:val="none" w:sz="0" w:space="0" w:color="auto"/>
        <w:left w:val="none" w:sz="0" w:space="0" w:color="auto"/>
        <w:bottom w:val="none" w:sz="0" w:space="0" w:color="auto"/>
        <w:right w:val="none" w:sz="0" w:space="0" w:color="auto"/>
      </w:divBdr>
    </w:div>
    <w:div w:id="1102145988">
      <w:marLeft w:val="0"/>
      <w:marRight w:val="0"/>
      <w:marTop w:val="0"/>
      <w:marBottom w:val="0"/>
      <w:divBdr>
        <w:top w:val="none" w:sz="0" w:space="0" w:color="auto"/>
        <w:left w:val="none" w:sz="0" w:space="0" w:color="auto"/>
        <w:bottom w:val="none" w:sz="0" w:space="0" w:color="auto"/>
        <w:right w:val="none" w:sz="0" w:space="0" w:color="auto"/>
      </w:divBdr>
    </w:div>
    <w:div w:id="1102145989">
      <w:marLeft w:val="0"/>
      <w:marRight w:val="0"/>
      <w:marTop w:val="0"/>
      <w:marBottom w:val="0"/>
      <w:divBdr>
        <w:top w:val="none" w:sz="0" w:space="0" w:color="auto"/>
        <w:left w:val="none" w:sz="0" w:space="0" w:color="auto"/>
        <w:bottom w:val="none" w:sz="0" w:space="0" w:color="auto"/>
        <w:right w:val="none" w:sz="0" w:space="0" w:color="auto"/>
      </w:divBdr>
    </w:div>
    <w:div w:id="1102145990">
      <w:marLeft w:val="0"/>
      <w:marRight w:val="0"/>
      <w:marTop w:val="0"/>
      <w:marBottom w:val="0"/>
      <w:divBdr>
        <w:top w:val="none" w:sz="0" w:space="0" w:color="auto"/>
        <w:left w:val="none" w:sz="0" w:space="0" w:color="auto"/>
        <w:bottom w:val="none" w:sz="0" w:space="0" w:color="auto"/>
        <w:right w:val="none" w:sz="0" w:space="0" w:color="auto"/>
      </w:divBdr>
    </w:div>
    <w:div w:id="1102145991">
      <w:marLeft w:val="0"/>
      <w:marRight w:val="0"/>
      <w:marTop w:val="0"/>
      <w:marBottom w:val="0"/>
      <w:divBdr>
        <w:top w:val="none" w:sz="0" w:space="0" w:color="auto"/>
        <w:left w:val="none" w:sz="0" w:space="0" w:color="auto"/>
        <w:bottom w:val="none" w:sz="0" w:space="0" w:color="auto"/>
        <w:right w:val="none" w:sz="0" w:space="0" w:color="auto"/>
      </w:divBdr>
    </w:div>
    <w:div w:id="1102145992">
      <w:marLeft w:val="0"/>
      <w:marRight w:val="0"/>
      <w:marTop w:val="0"/>
      <w:marBottom w:val="0"/>
      <w:divBdr>
        <w:top w:val="none" w:sz="0" w:space="0" w:color="auto"/>
        <w:left w:val="none" w:sz="0" w:space="0" w:color="auto"/>
        <w:bottom w:val="none" w:sz="0" w:space="0" w:color="auto"/>
        <w:right w:val="none" w:sz="0" w:space="0" w:color="auto"/>
      </w:divBdr>
    </w:div>
    <w:div w:id="1102145993">
      <w:marLeft w:val="0"/>
      <w:marRight w:val="0"/>
      <w:marTop w:val="0"/>
      <w:marBottom w:val="0"/>
      <w:divBdr>
        <w:top w:val="none" w:sz="0" w:space="0" w:color="auto"/>
        <w:left w:val="none" w:sz="0" w:space="0" w:color="auto"/>
        <w:bottom w:val="none" w:sz="0" w:space="0" w:color="auto"/>
        <w:right w:val="none" w:sz="0" w:space="0" w:color="auto"/>
      </w:divBdr>
    </w:div>
    <w:div w:id="1102145994">
      <w:marLeft w:val="0"/>
      <w:marRight w:val="0"/>
      <w:marTop w:val="0"/>
      <w:marBottom w:val="0"/>
      <w:divBdr>
        <w:top w:val="none" w:sz="0" w:space="0" w:color="auto"/>
        <w:left w:val="none" w:sz="0" w:space="0" w:color="auto"/>
        <w:bottom w:val="none" w:sz="0" w:space="0" w:color="auto"/>
        <w:right w:val="none" w:sz="0" w:space="0" w:color="auto"/>
      </w:divBdr>
    </w:div>
    <w:div w:id="1102145995">
      <w:marLeft w:val="0"/>
      <w:marRight w:val="0"/>
      <w:marTop w:val="0"/>
      <w:marBottom w:val="0"/>
      <w:divBdr>
        <w:top w:val="none" w:sz="0" w:space="0" w:color="auto"/>
        <w:left w:val="none" w:sz="0" w:space="0" w:color="auto"/>
        <w:bottom w:val="none" w:sz="0" w:space="0" w:color="auto"/>
        <w:right w:val="none" w:sz="0" w:space="0" w:color="auto"/>
      </w:divBdr>
    </w:div>
    <w:div w:id="1102145996">
      <w:marLeft w:val="0"/>
      <w:marRight w:val="0"/>
      <w:marTop w:val="0"/>
      <w:marBottom w:val="0"/>
      <w:divBdr>
        <w:top w:val="none" w:sz="0" w:space="0" w:color="auto"/>
        <w:left w:val="none" w:sz="0" w:space="0" w:color="auto"/>
        <w:bottom w:val="none" w:sz="0" w:space="0" w:color="auto"/>
        <w:right w:val="none" w:sz="0" w:space="0" w:color="auto"/>
      </w:divBdr>
    </w:div>
    <w:div w:id="1102145997">
      <w:marLeft w:val="0"/>
      <w:marRight w:val="0"/>
      <w:marTop w:val="0"/>
      <w:marBottom w:val="0"/>
      <w:divBdr>
        <w:top w:val="none" w:sz="0" w:space="0" w:color="auto"/>
        <w:left w:val="none" w:sz="0" w:space="0" w:color="auto"/>
        <w:bottom w:val="none" w:sz="0" w:space="0" w:color="auto"/>
        <w:right w:val="none" w:sz="0" w:space="0" w:color="auto"/>
      </w:divBdr>
    </w:div>
    <w:div w:id="1102145998">
      <w:marLeft w:val="0"/>
      <w:marRight w:val="0"/>
      <w:marTop w:val="0"/>
      <w:marBottom w:val="0"/>
      <w:divBdr>
        <w:top w:val="none" w:sz="0" w:space="0" w:color="auto"/>
        <w:left w:val="none" w:sz="0" w:space="0" w:color="auto"/>
        <w:bottom w:val="none" w:sz="0" w:space="0" w:color="auto"/>
        <w:right w:val="none" w:sz="0" w:space="0" w:color="auto"/>
      </w:divBdr>
    </w:div>
    <w:div w:id="1102145999">
      <w:marLeft w:val="0"/>
      <w:marRight w:val="0"/>
      <w:marTop w:val="0"/>
      <w:marBottom w:val="0"/>
      <w:divBdr>
        <w:top w:val="none" w:sz="0" w:space="0" w:color="auto"/>
        <w:left w:val="none" w:sz="0" w:space="0" w:color="auto"/>
        <w:bottom w:val="none" w:sz="0" w:space="0" w:color="auto"/>
        <w:right w:val="none" w:sz="0" w:space="0" w:color="auto"/>
      </w:divBdr>
    </w:div>
    <w:div w:id="1102146000">
      <w:marLeft w:val="0"/>
      <w:marRight w:val="0"/>
      <w:marTop w:val="0"/>
      <w:marBottom w:val="0"/>
      <w:divBdr>
        <w:top w:val="none" w:sz="0" w:space="0" w:color="auto"/>
        <w:left w:val="none" w:sz="0" w:space="0" w:color="auto"/>
        <w:bottom w:val="none" w:sz="0" w:space="0" w:color="auto"/>
        <w:right w:val="none" w:sz="0" w:space="0" w:color="auto"/>
      </w:divBdr>
    </w:div>
    <w:div w:id="1102146001">
      <w:marLeft w:val="0"/>
      <w:marRight w:val="0"/>
      <w:marTop w:val="0"/>
      <w:marBottom w:val="0"/>
      <w:divBdr>
        <w:top w:val="none" w:sz="0" w:space="0" w:color="auto"/>
        <w:left w:val="none" w:sz="0" w:space="0" w:color="auto"/>
        <w:bottom w:val="none" w:sz="0" w:space="0" w:color="auto"/>
        <w:right w:val="none" w:sz="0" w:space="0" w:color="auto"/>
      </w:divBdr>
    </w:div>
    <w:div w:id="1102146002">
      <w:marLeft w:val="0"/>
      <w:marRight w:val="0"/>
      <w:marTop w:val="0"/>
      <w:marBottom w:val="0"/>
      <w:divBdr>
        <w:top w:val="none" w:sz="0" w:space="0" w:color="auto"/>
        <w:left w:val="none" w:sz="0" w:space="0" w:color="auto"/>
        <w:bottom w:val="none" w:sz="0" w:space="0" w:color="auto"/>
        <w:right w:val="none" w:sz="0" w:space="0" w:color="auto"/>
      </w:divBdr>
    </w:div>
    <w:div w:id="1102146003">
      <w:marLeft w:val="0"/>
      <w:marRight w:val="0"/>
      <w:marTop w:val="0"/>
      <w:marBottom w:val="0"/>
      <w:divBdr>
        <w:top w:val="none" w:sz="0" w:space="0" w:color="auto"/>
        <w:left w:val="none" w:sz="0" w:space="0" w:color="auto"/>
        <w:bottom w:val="none" w:sz="0" w:space="0" w:color="auto"/>
        <w:right w:val="none" w:sz="0" w:space="0" w:color="auto"/>
      </w:divBdr>
    </w:div>
    <w:div w:id="1102146004">
      <w:marLeft w:val="0"/>
      <w:marRight w:val="0"/>
      <w:marTop w:val="0"/>
      <w:marBottom w:val="0"/>
      <w:divBdr>
        <w:top w:val="none" w:sz="0" w:space="0" w:color="auto"/>
        <w:left w:val="none" w:sz="0" w:space="0" w:color="auto"/>
        <w:bottom w:val="none" w:sz="0" w:space="0" w:color="auto"/>
        <w:right w:val="none" w:sz="0" w:space="0" w:color="auto"/>
      </w:divBdr>
    </w:div>
    <w:div w:id="1102146005">
      <w:marLeft w:val="0"/>
      <w:marRight w:val="0"/>
      <w:marTop w:val="0"/>
      <w:marBottom w:val="0"/>
      <w:divBdr>
        <w:top w:val="none" w:sz="0" w:space="0" w:color="auto"/>
        <w:left w:val="none" w:sz="0" w:space="0" w:color="auto"/>
        <w:bottom w:val="none" w:sz="0" w:space="0" w:color="auto"/>
        <w:right w:val="none" w:sz="0" w:space="0" w:color="auto"/>
      </w:divBdr>
    </w:div>
    <w:div w:id="1102146006">
      <w:marLeft w:val="0"/>
      <w:marRight w:val="0"/>
      <w:marTop w:val="0"/>
      <w:marBottom w:val="0"/>
      <w:divBdr>
        <w:top w:val="none" w:sz="0" w:space="0" w:color="auto"/>
        <w:left w:val="none" w:sz="0" w:space="0" w:color="auto"/>
        <w:bottom w:val="none" w:sz="0" w:space="0" w:color="auto"/>
        <w:right w:val="none" w:sz="0" w:space="0" w:color="auto"/>
      </w:divBdr>
    </w:div>
    <w:div w:id="1102146007">
      <w:marLeft w:val="0"/>
      <w:marRight w:val="0"/>
      <w:marTop w:val="0"/>
      <w:marBottom w:val="0"/>
      <w:divBdr>
        <w:top w:val="none" w:sz="0" w:space="0" w:color="auto"/>
        <w:left w:val="none" w:sz="0" w:space="0" w:color="auto"/>
        <w:bottom w:val="none" w:sz="0" w:space="0" w:color="auto"/>
        <w:right w:val="none" w:sz="0" w:space="0" w:color="auto"/>
      </w:divBdr>
    </w:div>
    <w:div w:id="1102146008">
      <w:marLeft w:val="0"/>
      <w:marRight w:val="0"/>
      <w:marTop w:val="0"/>
      <w:marBottom w:val="0"/>
      <w:divBdr>
        <w:top w:val="none" w:sz="0" w:space="0" w:color="auto"/>
        <w:left w:val="none" w:sz="0" w:space="0" w:color="auto"/>
        <w:bottom w:val="none" w:sz="0" w:space="0" w:color="auto"/>
        <w:right w:val="none" w:sz="0" w:space="0" w:color="auto"/>
      </w:divBdr>
    </w:div>
    <w:div w:id="1102146009">
      <w:marLeft w:val="0"/>
      <w:marRight w:val="0"/>
      <w:marTop w:val="0"/>
      <w:marBottom w:val="0"/>
      <w:divBdr>
        <w:top w:val="none" w:sz="0" w:space="0" w:color="auto"/>
        <w:left w:val="none" w:sz="0" w:space="0" w:color="auto"/>
        <w:bottom w:val="none" w:sz="0" w:space="0" w:color="auto"/>
        <w:right w:val="none" w:sz="0" w:space="0" w:color="auto"/>
      </w:divBdr>
    </w:div>
    <w:div w:id="1102146010">
      <w:marLeft w:val="0"/>
      <w:marRight w:val="0"/>
      <w:marTop w:val="0"/>
      <w:marBottom w:val="0"/>
      <w:divBdr>
        <w:top w:val="none" w:sz="0" w:space="0" w:color="auto"/>
        <w:left w:val="none" w:sz="0" w:space="0" w:color="auto"/>
        <w:bottom w:val="none" w:sz="0" w:space="0" w:color="auto"/>
        <w:right w:val="none" w:sz="0" w:space="0" w:color="auto"/>
      </w:divBdr>
    </w:div>
    <w:div w:id="1102146011">
      <w:marLeft w:val="0"/>
      <w:marRight w:val="0"/>
      <w:marTop w:val="0"/>
      <w:marBottom w:val="0"/>
      <w:divBdr>
        <w:top w:val="none" w:sz="0" w:space="0" w:color="auto"/>
        <w:left w:val="none" w:sz="0" w:space="0" w:color="auto"/>
        <w:bottom w:val="none" w:sz="0" w:space="0" w:color="auto"/>
        <w:right w:val="none" w:sz="0" w:space="0" w:color="auto"/>
      </w:divBdr>
    </w:div>
    <w:div w:id="1102146012">
      <w:marLeft w:val="0"/>
      <w:marRight w:val="0"/>
      <w:marTop w:val="0"/>
      <w:marBottom w:val="0"/>
      <w:divBdr>
        <w:top w:val="none" w:sz="0" w:space="0" w:color="auto"/>
        <w:left w:val="none" w:sz="0" w:space="0" w:color="auto"/>
        <w:bottom w:val="none" w:sz="0" w:space="0" w:color="auto"/>
        <w:right w:val="none" w:sz="0" w:space="0" w:color="auto"/>
      </w:divBdr>
    </w:div>
    <w:div w:id="1102146013">
      <w:marLeft w:val="0"/>
      <w:marRight w:val="0"/>
      <w:marTop w:val="0"/>
      <w:marBottom w:val="0"/>
      <w:divBdr>
        <w:top w:val="none" w:sz="0" w:space="0" w:color="auto"/>
        <w:left w:val="none" w:sz="0" w:space="0" w:color="auto"/>
        <w:bottom w:val="none" w:sz="0" w:space="0" w:color="auto"/>
        <w:right w:val="none" w:sz="0" w:space="0" w:color="auto"/>
      </w:divBdr>
    </w:div>
    <w:div w:id="1102146014">
      <w:marLeft w:val="0"/>
      <w:marRight w:val="0"/>
      <w:marTop w:val="0"/>
      <w:marBottom w:val="0"/>
      <w:divBdr>
        <w:top w:val="none" w:sz="0" w:space="0" w:color="auto"/>
        <w:left w:val="none" w:sz="0" w:space="0" w:color="auto"/>
        <w:bottom w:val="none" w:sz="0" w:space="0" w:color="auto"/>
        <w:right w:val="none" w:sz="0" w:space="0" w:color="auto"/>
      </w:divBdr>
    </w:div>
    <w:div w:id="1102146015">
      <w:marLeft w:val="0"/>
      <w:marRight w:val="0"/>
      <w:marTop w:val="0"/>
      <w:marBottom w:val="0"/>
      <w:divBdr>
        <w:top w:val="none" w:sz="0" w:space="0" w:color="auto"/>
        <w:left w:val="none" w:sz="0" w:space="0" w:color="auto"/>
        <w:bottom w:val="none" w:sz="0" w:space="0" w:color="auto"/>
        <w:right w:val="none" w:sz="0" w:space="0" w:color="auto"/>
      </w:divBdr>
    </w:div>
    <w:div w:id="1102146016">
      <w:marLeft w:val="0"/>
      <w:marRight w:val="0"/>
      <w:marTop w:val="0"/>
      <w:marBottom w:val="0"/>
      <w:divBdr>
        <w:top w:val="none" w:sz="0" w:space="0" w:color="auto"/>
        <w:left w:val="none" w:sz="0" w:space="0" w:color="auto"/>
        <w:bottom w:val="none" w:sz="0" w:space="0" w:color="auto"/>
        <w:right w:val="none" w:sz="0" w:space="0" w:color="auto"/>
      </w:divBdr>
    </w:div>
    <w:div w:id="1102146017">
      <w:marLeft w:val="0"/>
      <w:marRight w:val="0"/>
      <w:marTop w:val="0"/>
      <w:marBottom w:val="0"/>
      <w:divBdr>
        <w:top w:val="none" w:sz="0" w:space="0" w:color="auto"/>
        <w:left w:val="none" w:sz="0" w:space="0" w:color="auto"/>
        <w:bottom w:val="none" w:sz="0" w:space="0" w:color="auto"/>
        <w:right w:val="none" w:sz="0" w:space="0" w:color="auto"/>
      </w:divBdr>
    </w:div>
    <w:div w:id="1102146018">
      <w:marLeft w:val="0"/>
      <w:marRight w:val="0"/>
      <w:marTop w:val="0"/>
      <w:marBottom w:val="0"/>
      <w:divBdr>
        <w:top w:val="none" w:sz="0" w:space="0" w:color="auto"/>
        <w:left w:val="none" w:sz="0" w:space="0" w:color="auto"/>
        <w:bottom w:val="none" w:sz="0" w:space="0" w:color="auto"/>
        <w:right w:val="none" w:sz="0" w:space="0" w:color="auto"/>
      </w:divBdr>
    </w:div>
    <w:div w:id="1102146019">
      <w:marLeft w:val="0"/>
      <w:marRight w:val="0"/>
      <w:marTop w:val="0"/>
      <w:marBottom w:val="0"/>
      <w:divBdr>
        <w:top w:val="none" w:sz="0" w:space="0" w:color="auto"/>
        <w:left w:val="none" w:sz="0" w:space="0" w:color="auto"/>
        <w:bottom w:val="none" w:sz="0" w:space="0" w:color="auto"/>
        <w:right w:val="none" w:sz="0" w:space="0" w:color="auto"/>
      </w:divBdr>
    </w:div>
    <w:div w:id="1102146020">
      <w:marLeft w:val="0"/>
      <w:marRight w:val="0"/>
      <w:marTop w:val="0"/>
      <w:marBottom w:val="0"/>
      <w:divBdr>
        <w:top w:val="none" w:sz="0" w:space="0" w:color="auto"/>
        <w:left w:val="none" w:sz="0" w:space="0" w:color="auto"/>
        <w:bottom w:val="none" w:sz="0" w:space="0" w:color="auto"/>
        <w:right w:val="none" w:sz="0" w:space="0" w:color="auto"/>
      </w:divBdr>
    </w:div>
    <w:div w:id="1102146021">
      <w:marLeft w:val="0"/>
      <w:marRight w:val="0"/>
      <w:marTop w:val="0"/>
      <w:marBottom w:val="0"/>
      <w:divBdr>
        <w:top w:val="none" w:sz="0" w:space="0" w:color="auto"/>
        <w:left w:val="none" w:sz="0" w:space="0" w:color="auto"/>
        <w:bottom w:val="none" w:sz="0" w:space="0" w:color="auto"/>
        <w:right w:val="none" w:sz="0" w:space="0" w:color="auto"/>
      </w:divBdr>
    </w:div>
    <w:div w:id="1102146022">
      <w:marLeft w:val="0"/>
      <w:marRight w:val="0"/>
      <w:marTop w:val="0"/>
      <w:marBottom w:val="0"/>
      <w:divBdr>
        <w:top w:val="none" w:sz="0" w:space="0" w:color="auto"/>
        <w:left w:val="none" w:sz="0" w:space="0" w:color="auto"/>
        <w:bottom w:val="none" w:sz="0" w:space="0" w:color="auto"/>
        <w:right w:val="none" w:sz="0" w:space="0" w:color="auto"/>
      </w:divBdr>
    </w:div>
    <w:div w:id="1102146023">
      <w:marLeft w:val="0"/>
      <w:marRight w:val="0"/>
      <w:marTop w:val="0"/>
      <w:marBottom w:val="0"/>
      <w:divBdr>
        <w:top w:val="none" w:sz="0" w:space="0" w:color="auto"/>
        <w:left w:val="none" w:sz="0" w:space="0" w:color="auto"/>
        <w:bottom w:val="none" w:sz="0" w:space="0" w:color="auto"/>
        <w:right w:val="none" w:sz="0" w:space="0" w:color="auto"/>
      </w:divBdr>
    </w:div>
    <w:div w:id="110214602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errott\AppData\Local\Temp\Templafy\WordVsto\Site%20Instruction%20Memo.dotx" TargetMode="External"/></Relationships>
</file>

<file path=word/theme/theme1.xml><?xml version="1.0" encoding="utf-8"?>
<a:theme xmlns:a="http://schemas.openxmlformats.org/drawingml/2006/main" name="Northrop 2025">
  <a:themeElements>
    <a:clrScheme name="Northrop 2025">
      <a:dk1>
        <a:srgbClr val="3B3B3B"/>
      </a:dk1>
      <a:lt1>
        <a:sysClr val="window" lastClr="FFFFFF"/>
      </a:lt1>
      <a:dk2>
        <a:srgbClr val="3B3B3B"/>
      </a:dk2>
      <a:lt2>
        <a:srgbClr val="FFF2DF"/>
      </a:lt2>
      <a:accent1>
        <a:srgbClr val="DA1A32"/>
      </a:accent1>
      <a:accent2>
        <a:srgbClr val="FFF2DF"/>
      </a:accent2>
      <a:accent3>
        <a:srgbClr val="580B07"/>
      </a:accent3>
      <a:accent4>
        <a:srgbClr val="36A390"/>
      </a:accent4>
      <a:accent5>
        <a:srgbClr val="C2FFEF"/>
      </a:accent5>
      <a:accent6>
        <a:srgbClr val="FFEA76"/>
      </a:accent6>
      <a:hlink>
        <a:srgbClr val="580B07"/>
      </a:hlink>
      <a:folHlink>
        <a:srgbClr val="DA1A32"/>
      </a:folHlink>
    </a:clrScheme>
    <a:fontScheme name="Northrop Fonts">
      <a:majorFont>
        <a:latin typeface="Figtree"/>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TemplafyTemplateConfiguration><![CDATA[{"elementsMetadata":[{"elementConfiguration":{"binding":"{{Form.TXT_ClientFirstName}}","promptAiService":false,"visibility":"","removeAndKeepContent":false,"disableUpdates":false,"type":"text"},"type":"richTextContentControl","id":"838654d5-bc01-42b0-a0df-f709cb6c9e82"},{"elementConfiguration":{"binding":"{{Form.TXT_ClientSurname}}","promptAiService":false,"visibility":"","removeAndKeepContent":false,"disableUpdates":false,"type":"text"},"type":"richTextContentControl","id":"47bc9b33-399f-4802-808b-13db3d729085"},{"elementConfiguration":{"binding":"{{Form.What_is_the_client_s_company_name}}","promptAiService":false,"visibility":"","removeAndKeepContent":false,"disableUpdates":false,"type":"text"},"type":"richTextContentControl","id":"01314d07-dcd5-440d-9504-e6970eb2db11"},{"elementConfiguration":{"binding":"{{Form.Client_Address}}","promptAiService":false,"visibility":"","removeAndKeepContent":false,"disableUpdates":false,"type":"text"},"type":"richTextContentControl","id":"1e59cbf2-a723-425b-91d6-e3ce20ad02a0"},{"elementConfiguration":{"binding":"{{Form.Client_Address_line_2}}","promptAiService":false,"visibility":"","removeAndKeepContent":false,"disableUpdates":false,"type":"text"},"type":"richTextContentControl","id":"87ba9df8-b179-4ac6-a3ef-8b98298679fb"},{"elementConfiguration":{"binding":"{{Form.Project_Number}}","promptAiService":false,"visibility":"","removeAndKeepContent":false,"disableUpdates":false,"type":"text"},"type":"richTextContentControl","id":"e3c650cd-5561-4b4a-94f8-9a9c1709ca33"},{"elementConfiguration":{"binding":"{{Form.Project_Name}}","promptAiService":false,"visibility":"","removeAndKeepContent":false,"disableUpdates":false,"type":"text"},"type":"richTextContentControl","id":"d7f025d6-3836-4bff-9a25-d444872afa76"},{"elementConfiguration":{"binding":"{{Form.What_is_the_client_s_company_name}}","promptAiService":false,"visibility":"","removeAndKeepContent":false,"disableUpdates":false,"type":"text"},"type":"richTextContentControl","id":"dd8e8b58-92bf-4d20-8a90-3f28f9bf460b"},{"elementConfiguration":{"binding":"{{Form.TXT_DocumentName}}","promptAiService":false,"visibility":"","removeAndKeepContent":false,"disableUpdates":false,"type":"text"},"type":"richTextContentControl","id":"87f942b0-15c1-41a4-ab4f-1f6a1fbc4a71"},{"elementConfiguration":{"binding":"{{Form.TXT_ClientFirstName}}","promptAiService":false,"visibility":"","removeAndKeepContent":false,"disableUpdates":false,"type":"text"},"type":"richTextContentControl","id":"d8bbee9f-c289-4bf0-8cf9-6e39301ca5cd"},{"elementConfiguration":{"binding":"{{Form.Which_office_s_address_would_you_like_in_the_header.Address1}}","promptAiService":false,"visibility":"","removeAndKeepContent":false,"disableUpdates":false,"type":"text"},"type":"richTextContentControl","id":"0de05d85-7786-4a68-b708-1b1ff8af7b65"},{"elementConfiguration":{"binding":"{{Form.Which_office_s_address_would_you_like_in_the_header.Address2}}","promptAiService":false,"visibility":"","removeAndKeepContent":false,"disableUpdates":false,"type":"text"},"type":"richTextContentControl","id":"8fa2b917-a8f5-4dfd-be36-497c0e0f1b9a"},{"elementConfiguration":{"binding":"{{Form.Which_office_s_address_would_you_like_in_the_header.Phone}}","promptAiService":false,"visibility":"","removeAndKeepContent":false,"disableUpdates":false,"type":"text"},"type":"richTextContentControl","id":"a045fa99-0132-49e3-b6ce-fe9d30f75061"},{"elementConfiguration":{"binding":"{{Form.Which_office_s_address_would_you_like_in_the_header.Email}}","promptAiService":false,"visibility":"","removeAndKeepContent":false,"disableUpdates":false,"type":"text"},"type":"richTextContentControl","id":"01a10464-12e5-4ccd-bca4-6478d189462c"},{"elementConfiguration":{"binding":"{{Form.Which_office_s_address_would_you_like_in_the_header.ABN}}","promptAiService":false,"visibility":"","removeAndKeepContent":false,"disableUpdates":false,"type":"text"},"type":"richTextContentControl","id":"247422aa-7d22-4ab1-b7a4-4ca23f2cb5c8"},{"elementConfiguration":{"binding":"{{Form.Which_office_s_address_would_you_like_in_the_header.Address1}}","promptAiService":false,"visibility":"","removeAndKeepContent":false,"disableUpdates":false,"type":"text"},"type":"richTextContentControl","id":"3074eddf-7346-4940-b574-56cf57b255b0"},{"elementConfiguration":{"binding":"{{Form.Which_office_s_address_would_you_like_in_the_header.Address2}}","promptAiService":false,"visibility":"","removeAndKeepContent":false,"disableUpdates":false,"type":"text"},"type":"richTextContentControl","id":"034da14c-09ac-4a10-9ec4-16dd6a5dafed"},{"elementConfiguration":{"binding":"{{Form.Which_office_s_address_would_you_like_in_the_header.Phone}}","promptAiService":false,"visibility":"","removeAndKeepContent":false,"disableUpdates":false,"type":"text"},"type":"richTextContentControl","id":"2bf03519-5eec-4889-b285-fd0209750ac0"},{"elementConfiguration":{"binding":"{{Form.Which_office_s_address_would_you_like_in_the_header.Email}}","promptAiService":false,"visibility":"","removeAndKeepContent":false,"disableUpdates":false,"type":"text"},"type":"richTextContentControl","id":"afe88718-bf5e-4395-b005-967466762152"},{"elementConfiguration":{"binding":"{{Form.Which_office_s_address_would_you_like_in_the_header.ABN}}","promptAiService":false,"visibility":"","removeAndKeepContent":false,"disableUpdates":false,"type":"text"},"type":"richTextContentControl","id":"4ce21524-d320-4de7-b6ef-62a7bbac3ee2"},{"elementConfiguration":{"binding":"{{Form.Which_office_s_address_would_you_like_in_the_header.Address1}}","promptAiService":false,"visibility":"","removeAndKeepContent":false,"disableUpdates":false,"type":"text"},"type":"richTextContentControl","id":"d8d684c8-990f-4c01-a4c1-7c7eb03be6fd"},{"elementConfiguration":{"binding":"{{Form.Which_office_s_address_would_you_like_in_the_header.Address2}}","promptAiService":false,"visibility":"","removeAndKeepContent":false,"disableUpdates":false,"type":"text"},"type":"richTextContentControl","id":"786e16b4-71a2-4970-ab5a-ee26181bd062"},{"elementConfiguration":{"binding":"{{Form.Which_office_s_address_would_you_like_in_the_header.Phone}}","promptAiService":false,"visibility":"","removeAndKeepContent":false,"disableUpdates":false,"type":"text"},"type":"richTextContentControl","id":"89d50908-dc74-46f8-a5ce-4096a47a93ab"},{"elementConfiguration":{"binding":"{{Form.Which_office_s_address_would_you_like_in_the_header.Email}}","promptAiService":false,"visibility":"","removeAndKeepContent":false,"disableUpdates":false,"type":"text"},"type":"richTextContentControl","id":"4edae248-78db-4673-b3e6-02b6723c868a"},{"elementConfiguration":{"binding":"{{Form.Which_office_s_address_would_you_like_in_the_header.ABN}}","promptAiService":false,"visibility":"","removeAndKeepContent":false,"disableUpdates":false,"type":"text"},"type":"richTextContentControl","id":"25278d7a-8bac-401b-851b-cbfc7cbbc5bb"},{"elementConfiguration":{"binding":"{{Form.Which_office_s_address_would_you_like_in_the_header.Address1}}","promptAiService":false,"visibility":"","removeAndKeepContent":false,"disableUpdates":false,"type":"text"},"type":"richTextContentControl","id":"bc04f7b4-9a84-4625-a7f7-786fa14dc570"},{"elementConfiguration":{"binding":"{{Form.Which_office_s_address_would_you_like_in_the_header.Address2}}","promptAiService":false,"visibility":"","removeAndKeepContent":false,"disableUpdates":false,"type":"text"},"type":"richTextContentControl","id":"212fea2b-754c-4aa5-9163-59873b491929"},{"elementConfiguration":{"binding":"{{Form.Which_office_s_address_would_you_like_in_the_header.Phone}}","promptAiService":false,"visibility":"","removeAndKeepContent":false,"disableUpdates":false,"type":"text"},"type":"richTextContentControl","id":"eb97d7ef-1274-4f2a-8b30-510c97a49fd1"},{"elementConfiguration":{"binding":"{{Form.Which_office_s_address_would_you_like_in_the_header.Email}}","promptAiService":false,"visibility":"","removeAndKeepContent":false,"disableUpdates":false,"type":"text"},"type":"richTextContentControl","id":"0d018ff2-d3a2-4bc3-b8ad-0acc8776a5ac"},{"elementConfiguration":{"binding":"{{Form.Which_office_s_address_would_you_like_in_the_header.ABN}}","promptAiService":false,"visibility":"","removeAndKeepContent":false,"disableUpdates":false,"type":"text"},"type":"richTextContentControl","id":"be0f8373-28a6-494e-85c7-2ad786adc7b4"},{"elementConfiguration":{"binding":"{{Form.Which_office_s_address_would_you_like_in_the_header.Address1}}","promptAiService":false,"visibility":"","removeAndKeepContent":false,"disableUpdates":false,"type":"text"},"type":"richTextContentControl","id":"1d259ac9-d06a-42b8-8172-f444f5a30bcd"},{"elementConfiguration":{"binding":"{{Form.Which_office_s_address_would_you_like_in_the_header.Address2}}","promptAiService":false,"visibility":"","removeAndKeepContent":false,"disableUpdates":false,"type":"text"},"type":"richTextContentControl","id":"c9033f6d-2dc9-42ca-8c0a-d850d7e01c23"},{"elementConfiguration":{"binding":"{{Form.Which_office_s_address_would_you_like_in_the_header.Phone}}","promptAiService":false,"visibility":"","removeAndKeepContent":false,"disableUpdates":false,"type":"text"},"type":"richTextContentControl","id":"63b3bb96-10c7-46eb-8098-d8e090cc7dff"},{"elementConfiguration":{"binding":"{{Form.Which_office_s_address_would_you_like_in_the_header.Email}}","promptAiService":false,"visibility":"","removeAndKeepContent":false,"disableUpdates":false,"type":"text"},"type":"richTextContentControl","id":"24a12bd8-7c6b-49e1-9237-662bbbf79ef2"},{"elementConfiguration":{"binding":"{{Form.Which_office_s_address_would_you_like_in_the_header.ABN}}","promptAiService":false,"visibility":"","removeAndKeepContent":false,"disableUpdates":false,"type":"text"},"type":"richTextContentControl","id":"bee24d3a-3ff8-4ab2-81a7-561e2b466d8f"},{"elementConfiguration":{"binding":"{{Form.Which_office_s_address_would_you_like_in_the_header.Address1}}","promptAiService":false,"visibility":"","removeAndKeepContent":false,"disableUpdates":false,"type":"text"},"type":"richTextContentControl","id":"8bd009f1-c695-4e04-aaa0-a80f88c996d1"},{"elementConfiguration":{"binding":"{{Form.Which_office_s_address_would_you_like_in_the_header.Address2}}","promptAiService":false,"visibility":"","removeAndKeepContent":false,"disableUpdates":false,"type":"text"},"type":"richTextContentControl","id":"e649f05b-7c58-4d66-a31c-0cd9eaf7f7f7"},{"elementConfiguration":{"binding":"{{Form.Which_office_s_address_would_you_like_in_the_header.Phone}}","promptAiService":false,"visibility":"","removeAndKeepContent":false,"disableUpdates":false,"type":"text"},"type":"richTextContentControl","id":"60d0b533-780a-4afe-9155-189e1dd6fc12"},{"elementConfiguration":{"binding":"{{Form.Which_office_s_address_would_you_like_in_the_header.Email}}","promptAiService":false,"visibility":"","removeAndKeepContent":false,"disableUpdates":false,"type":"text"},"type":"richTextContentControl","id":"307f5c78-1361-4f23-ac05-6def660c0b30"},{"elementConfiguration":{"binding":"{{Form.Which_office_s_address_would_you_like_in_the_header.ABN}}","promptAiService":false,"visibility":"","removeAndKeepContent":false,"disableUpdates":false,"type":"text"},"type":"richTextContentControl","id":"c37a8406-6582-4478-94ac-2e1b87b2c0b0"}],"transformationConfigurations":[],"templateName":"Site Instruction Memo","templateDescription":"","enableDocumentContentUpdater":true,"version":"2.0"}]]></TemplafyTemplateConfiguration>
</file>

<file path=customXml/item4.xml><?xml version="1.0" encoding="utf-8"?>
<ct:contentTypeSchema xmlns:ct="http://schemas.microsoft.com/office/2006/metadata/contentType" xmlns:ma="http://schemas.microsoft.com/office/2006/metadata/properties/metaAttributes" ct:_="" ma:_="" ma:contentTypeName="Document" ma:contentTypeID="0x010100DBD35F194958E641861A56B7278B029C" ma:contentTypeVersion="23" ma:contentTypeDescription="Create a new document." ma:contentTypeScope="" ma:versionID="f399f986e0b18ca38c81bebc29a47dcb">
  <xsd:schema xmlns:xsd="http://www.w3.org/2001/XMLSchema" xmlns:xs="http://www.w3.org/2001/XMLSchema" xmlns:p="http://schemas.microsoft.com/office/2006/metadata/properties" xmlns:ns2="272c39d6-e678-4a94-ab7c-75be88d4c716" xmlns:ns3="a2946ca4-d713-44ad-9aba-5e8f0324c736" targetNamespace="http://schemas.microsoft.com/office/2006/metadata/properties" ma:root="true" ma:fieldsID="7c7716a4c9f861e854b0afd989c113c7" ns2:_="" ns3:_="">
    <xsd:import namespace="272c39d6-e678-4a94-ab7c-75be88d4c716"/>
    <xsd:import namespace="a2946ca4-d713-44ad-9aba-5e8f0324c736"/>
    <xsd:element name="properties">
      <xsd:complexType>
        <xsd:sequence>
          <xsd:element name="documentManagement">
            <xsd:complexType>
              <xsd:all>
                <xsd:element ref="ns2:Stage" minOccurs="0"/>
                <xsd:element ref="ns2:Sponsor" minOccurs="0"/>
                <xsd:element ref="ns2:ProjectManager" minOccurs="0"/>
                <xsd:element ref="ns2:Function" minOccurs="0"/>
                <xsd:element ref="ns2:Monday_x002e_comBoard" minOccurs="0"/>
                <xsd:element ref="ns2:Monday_x002e_comBoardLink"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_Flow_SignoffStatus" minOccurs="0"/>
                <xsd:element ref="ns2:Approve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c39d6-e678-4a94-ab7c-75be88d4c716" elementFormDefault="qualified">
    <xsd:import namespace="http://schemas.microsoft.com/office/2006/documentManagement/types"/>
    <xsd:import namespace="http://schemas.microsoft.com/office/infopath/2007/PartnerControls"/>
    <xsd:element name="Stage" ma:index="8" nillable="true" ma:displayName="Stage" ma:format="Dropdown" ma:indexed="true" ma:internalName="Stage">
      <xsd:simpleType>
        <xsd:restriction base="dms:Choice">
          <xsd:enumeration value="Scoping"/>
          <xsd:enumeration value="Business Case"/>
          <xsd:enumeration value="Implementation"/>
          <xsd:enumeration value="Delivered/ Archive"/>
        </xsd:restriction>
      </xsd:simpleType>
    </xsd:element>
    <xsd:element name="Sponsor" ma:index="9" nillable="true" ma:displayName="Sponsor" ma:format="Dropdown" ma:list="UserInfo" ma:SharePointGroup="0" ma:internalName="Spon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ctManager" ma:index="10" nillable="true" ma:displayName="Project Manager" ma:format="Dropdown" ma:list="UserInfo" ma:SharePointGroup="0" ma:internalName="ProjectManag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unction" ma:index="11" nillable="true" ma:displayName="Function" ma:format="Dropdown" ma:internalName="Function">
      <xsd:complexType>
        <xsd:complexContent>
          <xsd:extension base="dms:MultiChoice">
            <xsd:sequence>
              <xsd:element name="Value" maxOccurs="unbounded" minOccurs="0" nillable="true">
                <xsd:simpleType>
                  <xsd:restriction base="dms:Choice">
                    <xsd:enumeration value="ELT"/>
                    <xsd:enumeration value="Bus. Operations"/>
                    <xsd:enumeration value="Eng. Operations"/>
                    <xsd:enumeration value="P&amp;C"/>
                    <xsd:enumeration value="CLT"/>
                    <xsd:enumeration value="Finance"/>
                    <xsd:enumeration value="MarComm"/>
                  </xsd:restriction>
                </xsd:simpleType>
              </xsd:element>
            </xsd:sequence>
          </xsd:extension>
        </xsd:complexContent>
      </xsd:complexType>
    </xsd:element>
    <xsd:element name="Monday_x002e_comBoard" ma:index="12" nillable="true" ma:displayName="Monday.com Board" ma:format="Hyperlink" ma:internalName="Monday_x002e_comBoard">
      <xsd:complexType>
        <xsd:complexContent>
          <xsd:extension base="dms:URL">
            <xsd:sequence>
              <xsd:element name="Url" type="dms:ValidUrl" minOccurs="0" nillable="true"/>
              <xsd:element name="Description" type="xsd:string" nillable="true"/>
            </xsd:sequence>
          </xsd:extension>
        </xsd:complexContent>
      </xsd:complexType>
    </xsd:element>
    <xsd:element name="Monday_x002e_comBoardLink" ma:index="13" nillable="true" ma:displayName="Monday.com Delivery Board Link" ma:format="Hyperlink" ma:internalName="Monday_x002e_comBoard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2cdee3-a401-4ce7-99a1-944b471195d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_Flow_SignoffStatus" ma:index="28" nillable="true" ma:displayName="Sign-off status" ma:internalName="Sign_x002d_off_x0020_status">
      <xsd:simpleType>
        <xsd:restriction base="dms:Text"/>
      </xsd:simpleType>
    </xsd:element>
    <xsd:element name="Approver" ma:index="29" nillable="true" ma:displayName="Approver" ma:format="Dropdown" ma:list="UserInfo" ma:SharePointGroup="0" ma:internalNam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946ca4-d713-44ad-9aba-5e8f0324c73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506d80e-68d4-4fa6-93ce-ffc650d6c442}" ma:internalName="TaxCatchAll" ma:showField="CatchAllData" ma:web="a2946ca4-d713-44ad-9aba-5e8f0324c736">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FormConfiguration><![CDATA[{"formFields":[{"helpTexts":{},"spacing":{},"type":"heading","name":"Document_Information","label":"Document Information"},{"dataSourceReadbackFieldName":"Name","distinct":false,"hideIfNoUserInteractionRequired":false,"required":false,"autoSelectFirstOption":false,"helpTexts":{"postfix":"Determines which address & contact details are included in the header"},"spacing":{},"shareValue":false,"type":"dropDown","dataSourceName":"Offices","dataSourceFieldName":"Name","name":"Which_office_s_address_would_you_like_in_the_header","label":"Which office's address would you like in the header?"},{"required":false,"placeholder":"Insert subject here...","lines":1,"shareValue":true,"type":"textBox","name":"TXT_DocumentName","label":"Subject of Letter / Memo:"},{"required":false,"placeholder":"Insert project name here...","lines":1,"helpTexts":{},"spacing":{"after":"medium"},"shareValue":false,"type":"textBox","name":"Project_Name","label":"Project Name:"},{"required":false,"placeholder":"","lines":1,"helpTexts":{},"spacing":{},"shareValue":true,"type":"textBox","name":"Project_Number","label":"What is the Project Number?"},{"helpTexts":{},"spacing":{},"type":"heading","name":"Contact_Information","label":"Contact Information"},{"helpTexts":{},"spacing":{},"type":"instructions","name":"Feel_free_to_use_the_update_button_to_change_or_update_these_details_later_on","label":"Feel free to use the 'update' button to add or change this information after you've generated the document."},{"required":false,"placeholder":"Client Company","lines":1,"helpTexts":{},"spacing":{},"shareValue":true,"type":"textBox","name":"What_is_the_client_s_company_name","label":"What is the client's company name?"},{"required":false,"placeholder":"Insert Addressee's given name here...","lines":1,"defaultValue":"","shareValue":true,"type":"textBox","name":"TXT_ClientFirstName","label":"Addressee's Given Name:"},{"required":false,"placeholder":"Insert Addressee's surname here...","lines":1,"defaultValue":"","shareValue":true,"type":"textBox","name":"TXT_ClientSurname","label":"Addressee's Surname:"},{"required":false,"placeholder":"111 Office Street","lines":1,"helpTexts":{"prefix":"[Street address]"},"spacing":{},"shareValue":true,"type":"textBox","name":"Client_Address","label":"Client Address:"},{"required":false,"placeholder":"Suburb, STATE, 0000","lines":1,"helpTexts":{"prefix":"[City], [State] [Postcode]"},"spacing":{},"shareValue":true,"type":"textBox","name":"Client_Address_line_2","label":"Client Address (line 2):"}],"formDataEntries":[{"name":"Which_office_s_address_would_you_like_in_the_header","value":"Gyjq97HqgsKr5Vw8DWXOR7yquhN+O1qFDe01hwVRDSA="},{"name":"Project_Name","value":"Q+jWSnnoOVUmhipBrpSbGvcbUEwuOOIBcar7SW9fum4="},{"name":"Project_Number","value":"9qdAWhZoZahKmMEF9TlePQ=="},{"name":"What_is_the_client_s_company_name","value":"C1JmO4AjCvNUJsaTvQ61JcfKT9QzwTJtb6TomckZswQ="},{"name":"TXT_ClientFirstName","value":"l9KmXV6qZK9j/tofvw8lUA=="},{"name":"TXT_ClientSurname","value":"mIXME8SqhTTd3pXVYMVmYw=="},{"name":"Client_Address","value":"pxumWJusCT9AZNzsHCGCgmvmhwLx4DfPy0uZEzDSvQw="},{"name":"Client_Address_line_2","value":"6jSey/nnDE1TDzUJ8aqpVWpbTYWTBDnHLNpbyrrwcsM="}]}]]></TemplafyFormConfiguration>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272c39d6-e678-4a94-ab7c-75be88d4c716">
      <Terms xmlns="http://schemas.microsoft.com/office/infopath/2007/PartnerControls"/>
    </lcf76f155ced4ddcb4097134ff3c332f>
    <Monday_x002e_comBoardLink xmlns="272c39d6-e678-4a94-ab7c-75be88d4c716">
      <Url xsi:nil="true"/>
      <Description xsi:nil="true"/>
    </Monday_x002e_comBoardLink>
    <Monday_x002e_comBoard xmlns="272c39d6-e678-4a94-ab7c-75be88d4c716">
      <Url xsi:nil="true"/>
      <Description xsi:nil="true"/>
    </Monday_x002e_comBoard>
    <Stage xmlns="272c39d6-e678-4a94-ab7c-75be88d4c716" xsi:nil="true"/>
    <ProjectManager xmlns="272c39d6-e678-4a94-ab7c-75be88d4c716">
      <UserInfo>
        <DisplayName/>
        <AccountId xsi:nil="true"/>
        <AccountType/>
      </UserInfo>
    </ProjectManager>
    <Approver xmlns="272c39d6-e678-4a94-ab7c-75be88d4c716">
      <UserInfo>
        <DisplayName/>
        <AccountId xsi:nil="true"/>
        <AccountType/>
      </UserInfo>
    </Approver>
    <TaxCatchAll xmlns="a2946ca4-d713-44ad-9aba-5e8f0324c736"/>
    <Sponsor xmlns="272c39d6-e678-4a94-ab7c-75be88d4c716">
      <UserInfo>
        <DisplayName/>
        <AccountId xsi:nil="true"/>
        <AccountType/>
      </UserInfo>
    </Sponsor>
    <Function xmlns="272c39d6-e678-4a94-ab7c-75be88d4c716"/>
    <_Flow_SignoffStatus xmlns="272c39d6-e678-4a94-ab7c-75be88d4c716" xsi:nil="true"/>
  </documentManagement>
</p:properties>
</file>

<file path=customXml/itemProps1.xml><?xml version="1.0" encoding="utf-8"?>
<ds:datastoreItem xmlns:ds="http://schemas.openxmlformats.org/officeDocument/2006/customXml" ds:itemID="{C72219B3-2E01-4F90-A567-5103BA7CA819}">
  <ds:schemaRefs>
    <ds:schemaRef ds:uri="http://schemas.openxmlformats.org/officeDocument/2006/bibliography"/>
  </ds:schemaRefs>
</ds:datastoreItem>
</file>

<file path=customXml/itemProps2.xml><?xml version="1.0" encoding="utf-8"?>
<ds:datastoreItem xmlns:ds="http://schemas.openxmlformats.org/officeDocument/2006/customXml" ds:itemID="{1F0D2453-830D-49A1-A96F-60B1B7866C86}">
  <ds:schemaRefs>
    <ds:schemaRef ds:uri="http://schemas.microsoft.com/sharepoint/v3/contenttype/forms"/>
  </ds:schemaRefs>
</ds:datastoreItem>
</file>

<file path=customXml/itemProps3.xml><?xml version="1.0" encoding="utf-8"?>
<ds:datastoreItem xmlns:ds="http://schemas.openxmlformats.org/officeDocument/2006/customXml" ds:itemID="{16B0B92D-9451-4858-9C04-4A88FA2669DD}">
  <ds:schemaRefs/>
</ds:datastoreItem>
</file>

<file path=customXml/itemProps4.xml><?xml version="1.0" encoding="utf-8"?>
<ds:datastoreItem xmlns:ds="http://schemas.openxmlformats.org/officeDocument/2006/customXml" ds:itemID="{419AF808-2641-4C27-B9FB-D5D4C8747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c39d6-e678-4a94-ab7c-75be88d4c716"/>
    <ds:schemaRef ds:uri="a2946ca4-d713-44ad-9aba-5e8f0324c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E48401-FF96-4216-80F8-F75090311FBD}">
  <ds:schemaRefs/>
</ds:datastoreItem>
</file>

<file path=customXml/itemProps6.xml><?xml version="1.0" encoding="utf-8"?>
<ds:datastoreItem xmlns:ds="http://schemas.openxmlformats.org/officeDocument/2006/customXml" ds:itemID="{9369E356-485B-4323-AEA9-9959BFF08CBB}">
  <ds:schemaRefs>
    <ds:schemaRef ds:uri="http://schemas.microsoft.com/office/2006/metadata/properties"/>
    <ds:schemaRef ds:uri="http://schemas.microsoft.com/office/infopath/2007/PartnerControls"/>
    <ds:schemaRef ds:uri="272c39d6-e678-4a94-ab7c-75be88d4c716"/>
    <ds:schemaRef ds:uri="a2946ca4-d713-44ad-9aba-5e8f0324c736"/>
  </ds:schemaRefs>
</ds:datastoreItem>
</file>

<file path=docProps/app.xml><?xml version="1.0" encoding="utf-8"?>
<Properties xmlns="http://schemas.openxmlformats.org/officeDocument/2006/extended-properties" xmlns:vt="http://schemas.openxmlformats.org/officeDocument/2006/docPropsVTypes">
  <Template>Site Instruction Memo</Template>
  <TotalTime>4</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Spinebill</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Braeden Perrott</dc:creator>
  <cp:keywords/>
  <dc:description/>
  <cp:lastModifiedBy>David Samson</cp:lastModifiedBy>
  <cp:revision>3</cp:revision>
  <cp:lastPrinted>2026-05-19T23:20:00Z</cp:lastPrinted>
  <dcterms:created xsi:type="dcterms:W3CDTF">2026-09-30T23:54:00Z</dcterms:created>
  <dcterms:modified xsi:type="dcterms:W3CDTF">2026-09-30T23:58:00Z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0x010100DBD35F194958E641861A56B7278B029C</vt:lpwstr>
  </property>
  <property fmtid="{D5CDD505-2E9C-101B-9397-08002B2CF9AE}" pid="3" name="MediaServiceImageTags">
    <vt:lpwstr/>
  </property>
  <property fmtid="{D5CDD505-2E9C-101B-9397-08002B2CF9AE}" pid="4" name="TemplafyTenantId">
    <vt:lpwstr>northrop</vt:lpwstr>
  </property>
  <property fmtid="{D5CDD505-2E9C-101B-9397-08002B2CF9AE}" pid="5" name="TemplafyTemplateId">
    <vt:lpwstr>1179522436991549444</vt:lpwstr>
  </property>
  <property fmtid="{D5CDD505-2E9C-101B-9397-08002B2CF9AE}" pid="6" name="TemplafyUserProfileId">
    <vt:lpwstr>637689771635242652</vt:lpwstr>
  </property>
  <property fmtid="{D5CDD505-2E9C-101B-9397-08002B2CF9AE}" pid="7" name="TemplafyFromBlank">
    <vt:bool>false</vt:bool>
  </property>
</Properties>
</file>